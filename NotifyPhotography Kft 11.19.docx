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5B9BD5" w:themeColor="accent1"/>
        </w:rPr>
        <w:id w:val="213837477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582E6A" w:rsidRDefault="00582E6A" w:rsidP="00582E6A">
          <w:pPr>
            <w:jc w:val="center"/>
          </w:pPr>
          <w:r>
            <w:rPr>
              <w:rFonts w:ascii="Calibri" w:hAnsi="Calibri" w:cs="Calibri"/>
              <w:noProof/>
              <w:color w:val="000000"/>
              <w:bdr w:val="none" w:sz="0" w:space="0" w:color="auto" w:frame="1"/>
            </w:rPr>
            <w:drawing>
              <wp:inline distT="0" distB="0" distL="0" distR="0" wp14:anchorId="3152C582" wp14:editId="4F6FEB76">
                <wp:extent cx="3384550" cy="838200"/>
                <wp:effectExtent l="0" t="0" r="6350" b="0"/>
                <wp:docPr id="83595539" name="Kép 1" descr="A képen szöveg, Betűtípus, embléma, Grafika látható&#10;&#10;Automatikusan generált leírá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 képen szöveg, Betűtípus, embléma, Grafika látható&#10;&#10;Automatikusan generált leírá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845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582E6A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Szent Benedek Technikum és Gimnázium </w:t>
          </w:r>
        </w:p>
        <w:p w:rsidR="00582E6A" w:rsidRPr="0092206E" w:rsidRDefault="00582E6A" w:rsidP="00582E6A">
          <w:pPr>
            <w:spacing w:after="168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 w:rsidRPr="00933811">
            <w:rPr>
              <w:rFonts w:ascii="Times New Roman" w:hAnsi="Times New Roman" w:cs="Times New Roman"/>
              <w:b/>
              <w:bCs/>
              <w:sz w:val="40"/>
              <w:szCs w:val="40"/>
            </w:rPr>
            <w:t>Budaörsi Tagintézménye</w:t>
          </w:r>
        </w:p>
        <w:p w:rsidR="00582E6A" w:rsidRPr="00083561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 w:rsidRPr="00083561">
            <w:rPr>
              <w:rFonts w:ascii="Times New Roman" w:hAnsi="Times New Roman" w:cs="Times New Roman"/>
              <w:b/>
              <w:bCs/>
              <w:sz w:val="56"/>
              <w:szCs w:val="56"/>
            </w:rPr>
            <w:t>Hálózattervezési és kivitelezési vizsgaremek dokumentáció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Informatika és távközlés</w:t>
          </w:r>
        </w:p>
        <w:p w:rsidR="00582E6A" w:rsidRDefault="00582E6A" w:rsidP="00582E6A">
          <w:pPr>
            <w:spacing w:after="0"/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Informatikai rendszer- és </w:t>
          </w:r>
        </w:p>
        <w:p w:rsidR="00582E6A" w:rsidRPr="004D0102" w:rsidRDefault="00582E6A" w:rsidP="00582E6A">
          <w:pPr>
            <w:jc w:val="center"/>
            <w:rPr>
              <w:rFonts w:ascii="Times New Roman" w:hAnsi="Times New Roman" w:cs="Times New Roman"/>
              <w:b/>
              <w:bCs/>
              <w:sz w:val="40"/>
              <w:szCs w:val="40"/>
            </w:rPr>
          </w:pP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alkalmazásüzemeltető technikus</w:t>
          </w:r>
        </w:p>
        <w:p w:rsidR="00582E6A" w:rsidRPr="004D0102" w:rsidRDefault="00582E6A" w:rsidP="00582E6A">
          <w:pPr>
            <w:spacing w:after="1320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b/>
              <w:bCs/>
              <w:sz w:val="40"/>
              <w:szCs w:val="40"/>
            </w:rPr>
            <w:t xml:space="preserve">5 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  <w:t>0612 12 02</w:t>
          </w:r>
        </w:p>
        <w:p w:rsidR="00582E6A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Pintér Botond</w:t>
          </w:r>
        </w:p>
        <w:p w:rsidR="00582E6A" w:rsidRPr="004D0102" w:rsidRDefault="00582E6A" w:rsidP="00582E6A">
          <w:pPr>
            <w:ind w:left="2832" w:firstLine="708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Ujszászi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Vivien</w:t>
          </w:r>
        </w:p>
        <w:p w:rsidR="00582E6A" w:rsidRPr="004D0102" w:rsidRDefault="00582E6A" w:rsidP="00582E6A">
          <w:pPr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202</w:t>
          </w:r>
          <w:r>
            <w:rPr>
              <w:rFonts w:ascii="Times New Roman" w:hAnsi="Times New Roman" w:cs="Times New Roman"/>
              <w:sz w:val="40"/>
              <w:szCs w:val="40"/>
            </w:rPr>
            <w:t>1</w:t>
          </w:r>
          <w:r w:rsidRPr="004D0102">
            <w:rPr>
              <w:rFonts w:ascii="Times New Roman" w:hAnsi="Times New Roman" w:cs="Times New Roman"/>
              <w:sz w:val="40"/>
              <w:szCs w:val="40"/>
            </w:rPr>
            <w:t>-2</w:t>
          </w:r>
          <w:r>
            <w:rPr>
              <w:rFonts w:ascii="Times New Roman" w:hAnsi="Times New Roman" w:cs="Times New Roman"/>
              <w:sz w:val="40"/>
              <w:szCs w:val="40"/>
            </w:rPr>
            <w:t>6</w:t>
          </w:r>
        </w:p>
        <w:p w:rsidR="00582E6A" w:rsidRPr="0092206E" w:rsidRDefault="00582E6A" w:rsidP="00582E6A">
          <w:pPr>
            <w:spacing w:after="720"/>
            <w:jc w:val="right"/>
            <w:rPr>
              <w:rFonts w:ascii="Times New Roman" w:hAnsi="Times New Roman" w:cs="Times New Roman"/>
              <w:sz w:val="40"/>
              <w:szCs w:val="40"/>
            </w:rPr>
          </w:pPr>
          <w:r w:rsidRPr="004D0102">
            <w:rPr>
              <w:rFonts w:ascii="Times New Roman" w:hAnsi="Times New Roman" w:cs="Times New Roman"/>
              <w:sz w:val="40"/>
              <w:szCs w:val="40"/>
            </w:rPr>
            <w:t>Konzulens</w:t>
          </w:r>
          <w:r>
            <w:rPr>
              <w:rFonts w:ascii="Times New Roman" w:hAnsi="Times New Roman" w:cs="Times New Roman"/>
              <w:sz w:val="40"/>
              <w:szCs w:val="40"/>
            </w:rPr>
            <w:t xml:space="preserve">ek: </w:t>
          </w:r>
          <w:proofErr w:type="spellStart"/>
          <w:r>
            <w:rPr>
              <w:rFonts w:ascii="Times New Roman" w:hAnsi="Times New Roman" w:cs="Times New Roman"/>
              <w:sz w:val="40"/>
              <w:szCs w:val="40"/>
            </w:rPr>
            <w:t>Landek</w:t>
          </w:r>
          <w:proofErr w:type="spellEnd"/>
          <w:r>
            <w:rPr>
              <w:rFonts w:ascii="Times New Roman" w:hAnsi="Times New Roman" w:cs="Times New Roman"/>
              <w:sz w:val="40"/>
              <w:szCs w:val="40"/>
            </w:rPr>
            <w:t xml:space="preserve"> Péter és Ferenczy Márk</w:t>
          </w:r>
        </w:p>
        <w:p w:rsidR="00582E6A" w:rsidRPr="00CE712A" w:rsidRDefault="00582E6A" w:rsidP="00CE712A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4D0102">
            <w:rPr>
              <w:rFonts w:ascii="Times New Roman" w:hAnsi="Times New Roman" w:cs="Times New Roman"/>
              <w:sz w:val="32"/>
              <w:szCs w:val="32"/>
            </w:rPr>
            <w:t>202</w:t>
          </w:r>
          <w:r>
            <w:rPr>
              <w:rFonts w:ascii="Times New Roman" w:hAnsi="Times New Roman" w:cs="Times New Roman"/>
              <w:sz w:val="32"/>
              <w:szCs w:val="32"/>
            </w:rPr>
            <w:t>6</w:t>
          </w:r>
        </w:p>
      </w:sdtContent>
    </w:sdt>
    <w:sdt>
      <w:sdtPr>
        <w:alias w:val="Cím:"/>
        <w:tag w:val="Cím:"/>
        <w:id w:val="-574357878"/>
        <w:placeholder>
          <w:docPart w:val="7A0E7EC965504A99AEB1A85AB5C197D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769E6" w:rsidRDefault="00582E6A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 xml:space="preserve">(Készítette: </w:t>
          </w:r>
          <w:proofErr w:type="spellStart"/>
          <w:r>
            <w:t>Ujszászi</w:t>
          </w:r>
          <w:proofErr w:type="spellEnd"/>
          <w:r>
            <w:t xml:space="preserve"> Vivien, Pintér Botond )</w:t>
          </w:r>
          <w:r>
            <w:br/>
            <w:t>Budaörs</w:t>
          </w:r>
        </w:p>
      </w:sdtContent>
    </w:sdt>
    <w:p w:rsidR="00C55AE2" w:rsidRDefault="00370FA8" w:rsidP="00402C54">
      <w:pPr>
        <w:pStyle w:val="Cmsor1"/>
        <w:numPr>
          <w:ilvl w:val="0"/>
          <w:numId w:val="8"/>
        </w:numPr>
      </w:pPr>
      <w:r>
        <w:t>Bevezető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A </w:t>
      </w:r>
      <w:proofErr w:type="spellStart"/>
      <w:r>
        <w:t>NotifyPhotography</w:t>
      </w:r>
      <w:proofErr w:type="spellEnd"/>
      <w:r>
        <w:t xml:space="preserve"> </w:t>
      </w:r>
      <w:r w:rsidR="00403C9C">
        <w:t xml:space="preserve">Budapesti </w:t>
      </w:r>
      <w:r>
        <w:t xml:space="preserve">Irodaháza tartalmaz 4 helyiséget, ezek a szerverszoba, recepció, iroda, stúdió. 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>Szerverszoba: Linux szerver(zárt)</w:t>
      </w:r>
      <w:r w:rsidR="00BC5E35">
        <w:t>, Windows szerver (nyílt, fájlszerver)</w:t>
      </w:r>
      <w:r w:rsidR="00321E35">
        <w:t xml:space="preserve">, Tűzfal, </w:t>
      </w:r>
      <w:proofErr w:type="spellStart"/>
      <w:r w:rsidR="00321E35">
        <w:t>Admin</w:t>
      </w:r>
      <w:proofErr w:type="spellEnd"/>
      <w:r w:rsidR="00321E35">
        <w:t xml:space="preserve"> gép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Irodahelyiség: </w:t>
      </w:r>
      <w:r w:rsidR="00321E35">
        <w:t>8</w:t>
      </w:r>
      <w:r>
        <w:t xml:space="preserve"> gép, </w:t>
      </w:r>
      <w:r w:rsidR="00321E35">
        <w:t xml:space="preserve">5 </w:t>
      </w:r>
      <w:proofErr w:type="spellStart"/>
      <w:r w:rsidR="00321E35">
        <w:t>switch</w:t>
      </w:r>
      <w:proofErr w:type="spellEnd"/>
      <w:r w:rsidR="00321E35">
        <w:t xml:space="preserve"> 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Recepció: </w:t>
      </w:r>
      <w:r w:rsidR="00321E35">
        <w:t>12 gép</w:t>
      </w:r>
      <w:r>
        <w:t>,</w:t>
      </w:r>
      <w:r w:rsidR="00321E35">
        <w:t xml:space="preserve"> 3 </w:t>
      </w:r>
      <w:proofErr w:type="spellStart"/>
      <w:r w:rsidR="00321E35">
        <w:t>switch</w:t>
      </w:r>
      <w:proofErr w:type="spellEnd"/>
      <w:r>
        <w:t xml:space="preserve"> </w:t>
      </w:r>
    </w:p>
    <w:p w:rsidR="00370FA8" w:rsidRPr="00765BE0" w:rsidRDefault="00370FA8" w:rsidP="00402C54">
      <w:pPr>
        <w:pStyle w:val="Cmsor2"/>
        <w:numPr>
          <w:ilvl w:val="0"/>
          <w:numId w:val="7"/>
        </w:numPr>
      </w:pPr>
      <w:r>
        <w:t xml:space="preserve">Stúdió: </w:t>
      </w:r>
      <w:proofErr w:type="spellStart"/>
      <w:r w:rsidR="00321E35">
        <w:t>Wireless</w:t>
      </w:r>
      <w:proofErr w:type="spellEnd"/>
      <w:r w:rsidR="00321E35">
        <w:t xml:space="preserve"> kapcsolat </w:t>
      </w:r>
      <w:r>
        <w:t xml:space="preserve">DHCP </w:t>
      </w:r>
      <w:r w:rsidR="00321E35">
        <w:t>cím</w:t>
      </w:r>
      <w:r>
        <w:t xml:space="preserve">konfiguráció, </w:t>
      </w:r>
      <w:r w:rsidR="00321E35">
        <w:t>3</w:t>
      </w:r>
      <w:r>
        <w:t xml:space="preserve"> tablet</w:t>
      </w:r>
      <w:r w:rsidR="00321E35">
        <w:t>, 1 telefon, 1 laptop</w:t>
      </w:r>
    </w:p>
    <w:p w:rsidR="00765BE0" w:rsidRDefault="00D06F5D" w:rsidP="00402C54">
      <w:pPr>
        <w:pStyle w:val="Cmsor1"/>
        <w:numPr>
          <w:ilvl w:val="0"/>
          <w:numId w:val="8"/>
        </w:numPr>
      </w:pPr>
      <w:r>
        <w:t>Hálózati(Fizikai)</w:t>
      </w:r>
      <w:r w:rsidR="00370FA8">
        <w:t xml:space="preserve"> eszközök</w:t>
      </w:r>
    </w:p>
    <w:p w:rsidR="00321E35" w:rsidRPr="00321E35" w:rsidRDefault="00370FA8" w:rsidP="00321E35">
      <w:pPr>
        <w:pStyle w:val="Cmsor1"/>
        <w:numPr>
          <w:ilvl w:val="0"/>
          <w:numId w:val="9"/>
        </w:numPr>
      </w:pPr>
      <w:r>
        <w:t>4db 4331 Router</w:t>
      </w:r>
      <w:r w:rsidR="00321E35">
        <w:t xml:space="preserve"> +1 </w:t>
      </w:r>
      <w:proofErr w:type="spellStart"/>
      <w:r w:rsidR="00321E35">
        <w:t>Wireless</w:t>
      </w:r>
      <w:proofErr w:type="spellEnd"/>
      <w:r w:rsidR="00321E35">
        <w:t xml:space="preserve"> Router</w:t>
      </w:r>
    </w:p>
    <w:p w:rsidR="00765BE0" w:rsidRDefault="006F647C" w:rsidP="00402C54">
      <w:pPr>
        <w:pStyle w:val="Cmsor1"/>
        <w:numPr>
          <w:ilvl w:val="0"/>
          <w:numId w:val="9"/>
        </w:numPr>
      </w:pPr>
      <w:r>
        <w:t>13</w:t>
      </w:r>
      <w:r w:rsidR="00003256">
        <w:t>db PC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 xml:space="preserve">3db </w:t>
      </w:r>
      <w:proofErr w:type="spellStart"/>
      <w:r>
        <w:t>TabletPC</w:t>
      </w:r>
      <w:proofErr w:type="spellEnd"/>
    </w:p>
    <w:p w:rsidR="00765BE0" w:rsidRDefault="00003256" w:rsidP="00402C54">
      <w:pPr>
        <w:pStyle w:val="Cmsor1"/>
        <w:numPr>
          <w:ilvl w:val="0"/>
          <w:numId w:val="9"/>
        </w:numPr>
      </w:pPr>
      <w:r>
        <w:t>1db Laptop, 1db Telefon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>2db Szerver(Windows, Linux)</w:t>
      </w:r>
    </w:p>
    <w:p w:rsidR="00321E35" w:rsidRPr="00321E35" w:rsidRDefault="00003256" w:rsidP="00321E35">
      <w:pPr>
        <w:pStyle w:val="Cmsor1"/>
        <w:numPr>
          <w:ilvl w:val="0"/>
          <w:numId w:val="9"/>
        </w:numPr>
      </w:pPr>
      <w:r>
        <w:t>1db Tv</w:t>
      </w:r>
    </w:p>
    <w:p w:rsidR="00003256" w:rsidRPr="00003256" w:rsidRDefault="00003256" w:rsidP="00003256">
      <w:pPr>
        <w:pStyle w:val="Cmsor2"/>
      </w:pPr>
    </w:p>
    <w:p w:rsidR="009A0CC3" w:rsidRDefault="009A0CC3" w:rsidP="00402C54">
      <w:pPr>
        <w:pStyle w:val="Cmsor1"/>
        <w:numPr>
          <w:ilvl w:val="0"/>
          <w:numId w:val="8"/>
        </w:numPr>
      </w:pPr>
      <w:r>
        <w:t>Alkalmazott technológiák</w:t>
      </w:r>
    </w:p>
    <w:p w:rsidR="00442EDA" w:rsidRPr="00442EDA" w:rsidRDefault="00442EDA" w:rsidP="00442EDA">
      <w:pPr>
        <w:pStyle w:val="Cmsor2"/>
      </w:pPr>
    </w:p>
    <w:p w:rsidR="00003256" w:rsidRDefault="00D06F5D" w:rsidP="00402C54">
      <w:pPr>
        <w:pStyle w:val="Cmsor1"/>
        <w:numPr>
          <w:ilvl w:val="0"/>
          <w:numId w:val="10"/>
        </w:numPr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</w:t>
      </w:r>
      <w:r w:rsidR="00A250D0">
        <w:t xml:space="preserve"> kell még</w:t>
      </w:r>
    </w:p>
    <w:p w:rsidR="00D06F5D" w:rsidRPr="00D06F5D" w:rsidRDefault="00D06F5D" w:rsidP="00402C54">
      <w:pPr>
        <w:pStyle w:val="Cmsor1"/>
        <w:numPr>
          <w:ilvl w:val="0"/>
          <w:numId w:val="10"/>
        </w:numPr>
      </w:pPr>
      <w:r>
        <w:t>OSPF(AREA 0)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VLAN(10,20,30)</w:t>
      </w:r>
      <w:r w:rsidR="00A250D0">
        <w:t xml:space="preserve"> kell még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VTY(LOGIN)</w:t>
      </w:r>
    </w:p>
    <w:p w:rsidR="009A0CC3" w:rsidRDefault="00D06F5D" w:rsidP="00402C54">
      <w:pPr>
        <w:pStyle w:val="Cmsor1"/>
        <w:numPr>
          <w:ilvl w:val="0"/>
          <w:numId w:val="10"/>
        </w:numPr>
      </w:pPr>
      <w:r>
        <w:t>VIRTUAL MACHINE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 w:rsidR="00A250D0">
        <w:t xml:space="preserve"> kel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r>
        <w:t>Rapid PVST+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 w:rsidR="00A250D0">
        <w:t xml:space="preserve"> kell még</w:t>
      </w:r>
    </w:p>
    <w:p w:rsidR="00A250D0" w:rsidRDefault="009A0CC3" w:rsidP="00A250D0">
      <w:pPr>
        <w:pStyle w:val="Cmsor1"/>
        <w:numPr>
          <w:ilvl w:val="0"/>
          <w:numId w:val="10"/>
        </w:numPr>
      </w:pPr>
      <w:r>
        <w:t>HSRP(IPV4, V6)</w:t>
      </w:r>
      <w:r w:rsidR="00A250D0">
        <w:t xml:space="preserve"> kell még</w:t>
      </w:r>
    </w:p>
    <w:p w:rsidR="009A0CC3" w:rsidRDefault="009A0CC3" w:rsidP="00A250D0">
      <w:pPr>
        <w:pStyle w:val="Cmsor1"/>
        <w:numPr>
          <w:ilvl w:val="0"/>
          <w:numId w:val="10"/>
        </w:numPr>
      </w:pPr>
      <w:r>
        <w:t>SSH az eszközök elérésé</w:t>
      </w:r>
      <w:r w:rsidR="00A250D0">
        <w:t>h</w:t>
      </w:r>
      <w:r>
        <w:t>ez</w:t>
      </w:r>
      <w:r w:rsidR="00A250D0">
        <w:t xml:space="preserve"> (kell)</w:t>
      </w:r>
    </w:p>
    <w:p w:rsidR="00442EDA" w:rsidRDefault="009A0CC3" w:rsidP="00402C54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 w:rsidR="00A250D0">
        <w:t xml:space="preserve"> kell</w:t>
      </w:r>
    </w:p>
    <w:p w:rsidR="00442EDA" w:rsidRDefault="00442EDA" w:rsidP="00442EDA">
      <w:pPr>
        <w:pStyle w:val="Cmsor1"/>
      </w:pPr>
    </w:p>
    <w:p w:rsidR="00765BE0" w:rsidRPr="00765BE0" w:rsidRDefault="00765BE0" w:rsidP="00442EDA">
      <w:pPr>
        <w:pStyle w:val="Cmsor1"/>
        <w:ind w:left="720"/>
      </w:pPr>
      <w:r>
        <w:br/>
      </w:r>
    </w:p>
    <w:p w:rsidR="007A2BBD" w:rsidRDefault="007A2BBD">
      <w:r>
        <w:br w:type="page"/>
      </w:r>
    </w:p>
    <w:p w:rsidR="009A0CC3" w:rsidRDefault="00FB3155" w:rsidP="007A2BBD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-446261</wp:posOffset>
                </wp:positionH>
                <wp:positionV relativeFrom="paragraph">
                  <wp:posOffset>264</wp:posOffset>
                </wp:positionV>
                <wp:extent cx="2360930" cy="1404620"/>
                <wp:effectExtent l="0" t="0" r="12065" b="22225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3155" w:rsidRPr="00FB3155" w:rsidRDefault="00FB3155">
                            <w:pPr>
                              <w:rPr>
                                <w:b/>
                              </w:rPr>
                            </w:pPr>
                            <w:r w:rsidRPr="00FB3155">
                              <w:rPr>
                                <w:b/>
                              </w:rPr>
                              <w:t>Címkiosztás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-35.15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" strokecolor="white [3212]">
                <v:textbox style="mso-fit-shape-to-text:t">
                  <w:txbxContent>
                    <w:p w:rsidR="00FB3155" w:rsidRPr="00FB3155" w:rsidRDefault="00FB3155">
                      <w:pPr>
                        <w:rPr>
                          <w:b/>
                        </w:rPr>
                      </w:pPr>
                      <w:r w:rsidRPr="00FB3155">
                        <w:rPr>
                          <w:b/>
                        </w:rPr>
                        <w:t>Címkiosztás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2BBD" w:rsidRPr="007A2BBD">
        <w:rPr>
          <w:noProof/>
        </w:rPr>
        <w:drawing>
          <wp:inline distT="0" distB="0" distL="0" distR="0">
            <wp:extent cx="4010025" cy="8187070"/>
            <wp:effectExtent l="0" t="0" r="0" b="444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81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CC3" w:rsidRDefault="00722534">
      <w:r>
        <w:lastRenderedPageBreak/>
        <w:br/>
      </w:r>
    </w:p>
    <w:p w:rsidR="00A769E6" w:rsidRDefault="006F381C">
      <w:pPr>
        <w:pStyle w:val="Cmsor1"/>
      </w:pPr>
      <w:r>
        <w:t>Eszközjelszavak konfigurációja</w:t>
      </w:r>
    </w:p>
    <w:p w:rsidR="007A2BBD" w:rsidRDefault="007A2BBD" w:rsidP="007A2BBD">
      <w:pPr>
        <w:pStyle w:val="Cmsor2"/>
      </w:pPr>
      <w:r w:rsidRPr="007A2BBD">
        <w:rPr>
          <w:noProof/>
        </w:rPr>
        <w:drawing>
          <wp:inline distT="0" distB="0" distL="0" distR="0">
            <wp:extent cx="5732145" cy="1781238"/>
            <wp:effectExtent l="0" t="0" r="1905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781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155" w:rsidRDefault="00FB3155" w:rsidP="007A2BBD">
      <w:pPr>
        <w:pStyle w:val="Cmsor2"/>
      </w:pPr>
    </w:p>
    <w:p w:rsidR="00FB3155" w:rsidRPr="007A2BBD" w:rsidRDefault="00FB3155" w:rsidP="007A2BBD">
      <w:pPr>
        <w:pStyle w:val="Cmsor2"/>
      </w:pPr>
    </w:p>
    <w:p w:rsidR="00403C9C" w:rsidRPr="00403C9C" w:rsidRDefault="00403C9C" w:rsidP="00403C9C">
      <w:pPr>
        <w:rPr>
          <w:b/>
          <w:lang w:val="hu-HU"/>
        </w:rPr>
      </w:pPr>
      <w:r>
        <w:rPr>
          <w:lang w:val="hu-HU"/>
        </w:rPr>
        <w:br w:type="page"/>
      </w:r>
      <w:r w:rsidRPr="00403C9C">
        <w:rPr>
          <w:b/>
          <w:sz w:val="28"/>
          <w:lang w:val="hu-HU"/>
        </w:rPr>
        <w:lastRenderedPageBreak/>
        <w:t>Iroda</w:t>
      </w:r>
    </w:p>
    <w:p w:rsidR="000C5419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>8db P</w:t>
      </w:r>
      <w:r w:rsidR="00FB3155">
        <w:rPr>
          <w:lang w:val="hu-HU"/>
        </w:rPr>
        <w:t>C</w:t>
      </w:r>
    </w:p>
    <w:p w:rsidR="00FB3155" w:rsidRDefault="00FB3155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5db </w:t>
      </w:r>
      <w:proofErr w:type="spellStart"/>
      <w:r>
        <w:rPr>
          <w:lang w:val="hu-HU"/>
        </w:rPr>
        <w:t>Switch</w:t>
      </w:r>
      <w:proofErr w:type="spellEnd"/>
    </w:p>
    <w:p w:rsidR="00403C9C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FB3155" w:rsidRDefault="00FB3155" w:rsidP="00403C9C">
      <w:pPr>
        <w:pStyle w:val="Listaszerbekezds"/>
        <w:numPr>
          <w:ilvl w:val="0"/>
          <w:numId w:val="16"/>
        </w:numPr>
        <w:rPr>
          <w:lang w:val="hu-HU"/>
        </w:rPr>
      </w:pPr>
      <w:proofErr w:type="spellStart"/>
      <w:r>
        <w:rPr>
          <w:lang w:val="hu-HU"/>
        </w:rPr>
        <w:t>EtherChannel</w:t>
      </w:r>
      <w:proofErr w:type="spellEnd"/>
      <w:r>
        <w:rPr>
          <w:lang w:val="hu-HU"/>
        </w:rPr>
        <w:t>. STP</w:t>
      </w:r>
    </w:p>
    <w:p w:rsidR="00A4474C" w:rsidRDefault="00A4474C" w:rsidP="00A4474C">
      <w:pPr>
        <w:rPr>
          <w:lang w:val="hu-HU"/>
        </w:rPr>
      </w:pPr>
    </w:p>
    <w:p w:rsidR="00150F34" w:rsidRDefault="00150F34" w:rsidP="00A4474C">
      <w:pPr>
        <w:rPr>
          <w:lang w:val="hu-HU"/>
        </w:rPr>
      </w:pPr>
      <w:r>
        <w:rPr>
          <w:lang w:val="hu-HU"/>
        </w:rPr>
        <w:br/>
      </w:r>
    </w:p>
    <w:p w:rsidR="00150F34" w:rsidRDefault="00150F34">
      <w:pPr>
        <w:rPr>
          <w:lang w:val="hu-HU"/>
        </w:rPr>
      </w:pPr>
      <w:r>
        <w:rPr>
          <w:lang w:val="hu-HU"/>
        </w:rPr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Stúdió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 xml:space="preserve">8db PC </w:t>
      </w:r>
      <w:r>
        <w:rPr>
          <w:lang w:val="hu-HU"/>
        </w:rPr>
        <w:t>DHCP címkiosztással 192.168.2.0 /24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150F34" w:rsidRDefault="00150F34" w:rsidP="00150F34">
      <w:pPr>
        <w:rPr>
          <w:lang w:val="hu-HU"/>
        </w:rPr>
      </w:pPr>
    </w:p>
    <w:p w:rsidR="00150F34" w:rsidRDefault="00150F34" w:rsidP="00150F34">
      <w:pPr>
        <w:rPr>
          <w:lang w:val="hu-HU"/>
        </w:rPr>
      </w:pPr>
      <w:r>
        <w:rPr>
          <w:lang w:val="hu-HU"/>
        </w:rPr>
        <w:t>a két telephely között ipv6 internetes kapcsolat vagy határ router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>ftp szerver a fájlszerver miatt, plusz kell nyomtató is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gre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tunnel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kialakitása</w:t>
      </w:r>
      <w:proofErr w:type="spellEnd"/>
    </w:p>
    <w:p w:rsidR="00150F34" w:rsidRDefault="00150F34" w:rsidP="00150F34">
      <w:pPr>
        <w:rPr>
          <w:lang w:val="hu-HU"/>
        </w:rPr>
      </w:pPr>
      <w:r>
        <w:rPr>
          <w:lang w:val="hu-HU"/>
        </w:rPr>
        <w:t>VPN és WAN kapcsolat a másik telephellyel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Min a két telephelynek el kell érnie egymást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gépekről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(40) minden hálózati eszközt el kell érjen, tudjon </w:t>
      </w:r>
      <w:proofErr w:type="spellStart"/>
      <w:r>
        <w:rPr>
          <w:lang w:val="hu-HU"/>
        </w:rPr>
        <w:t>konfigolni</w:t>
      </w:r>
      <w:proofErr w:type="spellEnd"/>
      <w:r>
        <w:rPr>
          <w:lang w:val="hu-HU"/>
        </w:rPr>
        <w:t xml:space="preserve"> és a két telephely között legyen </w:t>
      </w:r>
      <w:proofErr w:type="spellStart"/>
      <w:r>
        <w:rPr>
          <w:lang w:val="hu-HU"/>
        </w:rPr>
        <w:t>ssh</w:t>
      </w:r>
      <w:proofErr w:type="spellEnd"/>
      <w:r>
        <w:rPr>
          <w:lang w:val="hu-HU"/>
        </w:rPr>
        <w:t xml:space="preserve"> kapcsolat is a szerverek miatt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Automatikus mentések, szoftvertelepitések és </w:t>
      </w:r>
      <w:proofErr w:type="spellStart"/>
      <w:r>
        <w:rPr>
          <w:lang w:val="hu-HU"/>
        </w:rPr>
        <w:t>frissitések</w:t>
      </w:r>
      <w:proofErr w:type="spellEnd"/>
    </w:p>
    <w:p w:rsidR="00150F34" w:rsidRDefault="00150F34">
      <w:pPr>
        <w:rPr>
          <w:lang w:val="hu-HU"/>
        </w:rPr>
      </w:pPr>
      <w:r>
        <w:rPr>
          <w:lang w:val="hu-HU"/>
        </w:rPr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Recepció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 xml:space="preserve">8db PC </w:t>
      </w:r>
      <w:r>
        <w:rPr>
          <w:lang w:val="hu-HU"/>
        </w:rPr>
        <w:t>DHCP címkiosztással 192.168.2.0 /24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150F34" w:rsidRDefault="00150F34" w:rsidP="00150F34">
      <w:pPr>
        <w:rPr>
          <w:lang w:val="hu-HU"/>
        </w:rPr>
      </w:pPr>
    </w:p>
    <w:p w:rsidR="00150F34" w:rsidRDefault="00150F34" w:rsidP="00150F34">
      <w:pPr>
        <w:rPr>
          <w:lang w:val="hu-HU"/>
        </w:rPr>
      </w:pPr>
      <w:r>
        <w:rPr>
          <w:lang w:val="hu-HU"/>
        </w:rPr>
        <w:t>a két telephely között ipv6 internetes kapcsolat vagy határ router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>ftp szerver a fájlszerver miatt, plusz kell nyomtató is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gre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tunnel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kialakitása</w:t>
      </w:r>
      <w:proofErr w:type="spellEnd"/>
    </w:p>
    <w:p w:rsidR="00150F34" w:rsidRDefault="00150F34" w:rsidP="00150F34">
      <w:pPr>
        <w:rPr>
          <w:lang w:val="hu-HU"/>
        </w:rPr>
      </w:pPr>
      <w:r>
        <w:rPr>
          <w:lang w:val="hu-HU"/>
        </w:rPr>
        <w:t>VPN és WAN kapcsolat a másik telephellyel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Min a két telephelynek el kell érnie egymást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gépekről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(40) minden hálózati eszközt el kell érjen, tudjon </w:t>
      </w:r>
      <w:proofErr w:type="spellStart"/>
      <w:r>
        <w:rPr>
          <w:lang w:val="hu-HU"/>
        </w:rPr>
        <w:t>konfigolni</w:t>
      </w:r>
      <w:proofErr w:type="spellEnd"/>
      <w:r>
        <w:rPr>
          <w:lang w:val="hu-HU"/>
        </w:rPr>
        <w:t xml:space="preserve"> és a két telephely között legyen </w:t>
      </w:r>
      <w:proofErr w:type="spellStart"/>
      <w:r>
        <w:rPr>
          <w:lang w:val="hu-HU"/>
        </w:rPr>
        <w:t>ssh</w:t>
      </w:r>
      <w:proofErr w:type="spellEnd"/>
      <w:r>
        <w:rPr>
          <w:lang w:val="hu-HU"/>
        </w:rPr>
        <w:t xml:space="preserve"> kapcsolat is a szerverek miatt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Automatikus mentések, szoftvertelepitések és </w:t>
      </w:r>
      <w:proofErr w:type="spellStart"/>
      <w:r>
        <w:rPr>
          <w:lang w:val="hu-HU"/>
        </w:rPr>
        <w:t>frissitések</w:t>
      </w:r>
      <w:proofErr w:type="spellEnd"/>
    </w:p>
    <w:p w:rsidR="00150F34" w:rsidRDefault="00150F34">
      <w:pPr>
        <w:rPr>
          <w:lang w:val="hu-HU"/>
        </w:rPr>
      </w:pPr>
      <w:r>
        <w:rPr>
          <w:lang w:val="hu-HU"/>
        </w:rPr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Szerverfarm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 xml:space="preserve">8db PC </w:t>
      </w:r>
      <w:r>
        <w:rPr>
          <w:lang w:val="hu-HU"/>
        </w:rPr>
        <w:t>DHCP címkiosztással 192.168.2.0 /24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150F34" w:rsidRDefault="00150F34" w:rsidP="00150F34">
      <w:pPr>
        <w:rPr>
          <w:lang w:val="hu-HU"/>
        </w:rPr>
      </w:pPr>
    </w:p>
    <w:p w:rsidR="00150F34" w:rsidRDefault="00150F34" w:rsidP="00150F34">
      <w:pPr>
        <w:rPr>
          <w:lang w:val="hu-HU"/>
        </w:rPr>
      </w:pPr>
      <w:r>
        <w:rPr>
          <w:lang w:val="hu-HU"/>
        </w:rPr>
        <w:t>a két telephely között ipv6 internetes kapcsolat vagy határ router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>ftp szerver a fájlszerver miatt, plusz kell nyomtató is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gre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tunnel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kialakitása</w:t>
      </w:r>
      <w:proofErr w:type="spellEnd"/>
    </w:p>
    <w:p w:rsidR="00150F34" w:rsidRDefault="00150F34" w:rsidP="00150F34">
      <w:pPr>
        <w:rPr>
          <w:lang w:val="hu-HU"/>
        </w:rPr>
      </w:pPr>
      <w:r>
        <w:rPr>
          <w:lang w:val="hu-HU"/>
        </w:rPr>
        <w:t>VPN és WAN kapcsolat a másik telephellyel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Min a két telephelynek el kell érnie egymást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gépekről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(40) minden hálózati eszközt el kell érjen, tudjon </w:t>
      </w:r>
      <w:proofErr w:type="spellStart"/>
      <w:r>
        <w:rPr>
          <w:lang w:val="hu-HU"/>
        </w:rPr>
        <w:t>konfigolni</w:t>
      </w:r>
      <w:proofErr w:type="spellEnd"/>
      <w:r>
        <w:rPr>
          <w:lang w:val="hu-HU"/>
        </w:rPr>
        <w:t xml:space="preserve"> és a két telephely között legyen </w:t>
      </w:r>
      <w:proofErr w:type="spellStart"/>
      <w:r>
        <w:rPr>
          <w:lang w:val="hu-HU"/>
        </w:rPr>
        <w:t>ssh</w:t>
      </w:r>
      <w:proofErr w:type="spellEnd"/>
      <w:r>
        <w:rPr>
          <w:lang w:val="hu-HU"/>
        </w:rPr>
        <w:t xml:space="preserve"> kapcsolat is a szerverek miatt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Automatikus mentések, szoftvertelepitések és </w:t>
      </w:r>
      <w:proofErr w:type="spellStart"/>
      <w:r>
        <w:rPr>
          <w:lang w:val="hu-HU"/>
        </w:rPr>
        <w:t>frissitések</w:t>
      </w:r>
      <w:proofErr w:type="spellEnd"/>
    </w:p>
    <w:p w:rsidR="00150F34" w:rsidRDefault="00150F34">
      <w:pPr>
        <w:rPr>
          <w:lang w:val="hu-HU"/>
        </w:rPr>
      </w:pPr>
      <w:r>
        <w:rPr>
          <w:lang w:val="hu-HU"/>
        </w:rPr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Vendég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 xml:space="preserve">8db PC </w:t>
      </w:r>
      <w:r>
        <w:rPr>
          <w:lang w:val="hu-HU"/>
        </w:rPr>
        <w:t>DHCP címkiosztással 192.168.2.0 /24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150F34" w:rsidRDefault="00150F34" w:rsidP="00150F34">
      <w:pPr>
        <w:rPr>
          <w:lang w:val="hu-HU"/>
        </w:rPr>
      </w:pPr>
    </w:p>
    <w:p w:rsidR="00150F34" w:rsidRDefault="00150F34" w:rsidP="00150F34">
      <w:pPr>
        <w:rPr>
          <w:lang w:val="hu-HU"/>
        </w:rPr>
      </w:pPr>
      <w:r>
        <w:rPr>
          <w:lang w:val="hu-HU"/>
        </w:rPr>
        <w:t>a két telephely között ipv6 internetes kapcsolat vagy határ router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>ftp szerver a fájlszerver miatt, plusz kell nyomtató is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gre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tunnel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kialakitása</w:t>
      </w:r>
      <w:proofErr w:type="spellEnd"/>
    </w:p>
    <w:p w:rsidR="00150F34" w:rsidRDefault="00150F34" w:rsidP="00150F34">
      <w:pPr>
        <w:rPr>
          <w:lang w:val="hu-HU"/>
        </w:rPr>
      </w:pPr>
      <w:r>
        <w:rPr>
          <w:lang w:val="hu-HU"/>
        </w:rPr>
        <w:t>VPN és WAN kapcsolat a másik telephellyel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Min a két telephelynek el kell érnie egymást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gépekről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(40) minden hálózati eszközt el kell érjen, tudjon </w:t>
      </w:r>
      <w:proofErr w:type="spellStart"/>
      <w:r>
        <w:rPr>
          <w:lang w:val="hu-HU"/>
        </w:rPr>
        <w:t>konfigolni</w:t>
      </w:r>
      <w:proofErr w:type="spellEnd"/>
      <w:r>
        <w:rPr>
          <w:lang w:val="hu-HU"/>
        </w:rPr>
        <w:t xml:space="preserve"> és a két telephely között legyen </w:t>
      </w:r>
      <w:proofErr w:type="spellStart"/>
      <w:r>
        <w:rPr>
          <w:lang w:val="hu-HU"/>
        </w:rPr>
        <w:t>ssh</w:t>
      </w:r>
      <w:proofErr w:type="spellEnd"/>
      <w:r>
        <w:rPr>
          <w:lang w:val="hu-HU"/>
        </w:rPr>
        <w:t xml:space="preserve"> kapcsolat is a szerverek miatt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Automatikus mentések, szoftvertelepitések és </w:t>
      </w:r>
      <w:proofErr w:type="spellStart"/>
      <w:r>
        <w:rPr>
          <w:lang w:val="hu-HU"/>
        </w:rPr>
        <w:t>frissitések</w:t>
      </w:r>
      <w:proofErr w:type="spellEnd"/>
    </w:p>
    <w:p w:rsidR="003671F7" w:rsidRDefault="003671F7" w:rsidP="00A4474C">
      <w:pPr>
        <w:rPr>
          <w:lang w:val="hu-HU"/>
        </w:rPr>
      </w:pPr>
    </w:p>
    <w:p w:rsidR="003671F7" w:rsidRDefault="003671F7" w:rsidP="00A4474C">
      <w:pPr>
        <w:rPr>
          <w:lang w:val="hu-HU"/>
        </w:rPr>
      </w:pPr>
    </w:p>
    <w:p w:rsidR="003671F7" w:rsidRDefault="003671F7" w:rsidP="00A4474C">
      <w:pPr>
        <w:rPr>
          <w:lang w:val="hu-HU"/>
        </w:rPr>
      </w:pPr>
    </w:p>
    <w:p w:rsidR="00A4474C" w:rsidRPr="00A4474C" w:rsidRDefault="00A4474C" w:rsidP="00A4474C">
      <w:pPr>
        <w:rPr>
          <w:lang w:val="hu-HU"/>
        </w:rPr>
      </w:pPr>
    </w:p>
    <w:p w:rsidR="00403C9C" w:rsidRPr="00403C9C" w:rsidRDefault="00403C9C" w:rsidP="00403C9C">
      <w:pPr>
        <w:pStyle w:val="Listaszerbekezds"/>
        <w:rPr>
          <w:lang w:val="hu-HU"/>
        </w:rPr>
      </w:pPr>
    </w:p>
    <w:p w:rsidR="00403C9C" w:rsidRPr="00403C9C" w:rsidRDefault="00403C9C" w:rsidP="00403C9C">
      <w:pPr>
        <w:rPr>
          <w:lang w:val="hu-HU"/>
        </w:rPr>
      </w:pPr>
    </w:p>
    <w:p w:rsidR="00F76CCD" w:rsidRDefault="00F76CCD" w:rsidP="00F76CCD">
      <w:pPr>
        <w:pStyle w:val="Cmsor3"/>
        <w:numPr>
          <w:ilvl w:val="0"/>
          <w:numId w:val="0"/>
        </w:numPr>
        <w:ind w:left="1800"/>
      </w:pPr>
    </w:p>
    <w:p w:rsidR="00F76CCD" w:rsidRDefault="00F76CCD" w:rsidP="00F76CCD">
      <w:pPr>
        <w:pStyle w:val="Cmsor3"/>
        <w:numPr>
          <w:ilvl w:val="0"/>
          <w:numId w:val="0"/>
        </w:numPr>
        <w:ind w:left="1080"/>
      </w:pPr>
    </w:p>
    <w:p w:rsidR="00A4474C" w:rsidRDefault="00A4474C">
      <w:r>
        <w:br w:type="page"/>
      </w:r>
    </w:p>
    <w:sdt>
      <w:sdtPr>
        <w:alias w:val="Cím:"/>
        <w:tag w:val="Cím:"/>
        <w:id w:val="-1958475869"/>
        <w:placeholder>
          <w:docPart w:val="1B81E0BB044D4B21B4CA675E771451B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4474C" w:rsidRDefault="00582E6A" w:rsidP="00A4474C">
          <w:pPr>
            <w:pStyle w:val="Cm"/>
          </w:pPr>
          <w:proofErr w:type="spellStart"/>
          <w:r>
            <w:t>NotifyPhotography</w:t>
          </w:r>
          <w:proofErr w:type="spellEnd"/>
          <w:r>
            <w:t xml:space="preserve"> Kft. irodaház</w:t>
          </w:r>
          <w:r>
            <w:br/>
            <w:t xml:space="preserve">(Készítette: </w:t>
          </w:r>
          <w:proofErr w:type="spellStart"/>
          <w:r>
            <w:t>Ujszászi</w:t>
          </w:r>
          <w:proofErr w:type="spellEnd"/>
          <w:r>
            <w:t xml:space="preserve"> Vivien, Pintér Botond )</w:t>
          </w:r>
          <w:r>
            <w:br/>
            <w:t>Budaörs</w:t>
          </w:r>
        </w:p>
      </w:sdtContent>
    </w:sdt>
    <w:p w:rsidR="00A4474C" w:rsidRDefault="00A4474C" w:rsidP="00A4474C">
      <w:pPr>
        <w:pStyle w:val="Cmsor1"/>
        <w:numPr>
          <w:ilvl w:val="0"/>
          <w:numId w:val="8"/>
        </w:numPr>
      </w:pPr>
      <w:r>
        <w:t>Bevezető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A </w:t>
      </w:r>
      <w:proofErr w:type="spellStart"/>
      <w:r>
        <w:t>NotifyPhotography</w:t>
      </w:r>
      <w:proofErr w:type="spellEnd"/>
      <w:r>
        <w:t xml:space="preserve"> Törökbálinti Irodaháza tartalmaz 4 helyiséget, ezek a szerverszoba, recepció, iroda, stúdió. 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Szerverszoba: Linux szerver(zárt), Windows szerver (nyílt, fájlszerver), Tűzfal, </w:t>
      </w:r>
      <w:proofErr w:type="spellStart"/>
      <w:r>
        <w:t>Admin</w:t>
      </w:r>
      <w:proofErr w:type="spellEnd"/>
      <w:r>
        <w:t xml:space="preserve"> gép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Irodahelyiség: 8 gép, 5 </w:t>
      </w:r>
      <w:proofErr w:type="spellStart"/>
      <w:r>
        <w:t>switch</w:t>
      </w:r>
      <w:proofErr w:type="spellEnd"/>
      <w:r>
        <w:t xml:space="preserve"> 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Recepció: 12 gép, 3 </w:t>
      </w:r>
      <w:proofErr w:type="spellStart"/>
      <w:r>
        <w:t>switch</w:t>
      </w:r>
      <w:proofErr w:type="spellEnd"/>
      <w:r>
        <w:t xml:space="preserve"> </w:t>
      </w:r>
    </w:p>
    <w:p w:rsidR="00A4474C" w:rsidRPr="00765BE0" w:rsidRDefault="00A4474C" w:rsidP="00A4474C">
      <w:pPr>
        <w:pStyle w:val="Cmsor2"/>
        <w:numPr>
          <w:ilvl w:val="0"/>
          <w:numId w:val="7"/>
        </w:numPr>
      </w:pPr>
      <w:r>
        <w:t xml:space="preserve">Stúdió: </w:t>
      </w:r>
      <w:proofErr w:type="spellStart"/>
      <w:r>
        <w:t>Wireless</w:t>
      </w:r>
      <w:proofErr w:type="spellEnd"/>
      <w:r>
        <w:t xml:space="preserve"> kapcsolat DHCP címkonfiguráció, 3 tablet, 1 telefon, 1 laptop</w:t>
      </w:r>
    </w:p>
    <w:p w:rsidR="00A4474C" w:rsidRDefault="00A4474C" w:rsidP="00A4474C">
      <w:pPr>
        <w:pStyle w:val="Cmsor1"/>
        <w:numPr>
          <w:ilvl w:val="0"/>
          <w:numId w:val="8"/>
        </w:numPr>
      </w:pPr>
      <w:r>
        <w:t>Hálózati(Fizikai) eszközök</w:t>
      </w:r>
    </w:p>
    <w:p w:rsidR="00A4474C" w:rsidRPr="00321E35" w:rsidRDefault="00A4474C" w:rsidP="00A4474C">
      <w:pPr>
        <w:pStyle w:val="Cmsor1"/>
        <w:numPr>
          <w:ilvl w:val="0"/>
          <w:numId w:val="9"/>
        </w:numPr>
      </w:pPr>
      <w:r>
        <w:t xml:space="preserve">4db 4331 Router +1 </w:t>
      </w:r>
      <w:proofErr w:type="spellStart"/>
      <w:r>
        <w:t>Wireless</w:t>
      </w:r>
      <w:proofErr w:type="spellEnd"/>
      <w:r>
        <w:t xml:space="preserve"> Router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>21db PC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 xml:space="preserve">3db </w:t>
      </w:r>
      <w:proofErr w:type="spellStart"/>
      <w:r>
        <w:t>TabletPC</w:t>
      </w:r>
      <w:proofErr w:type="spellEnd"/>
    </w:p>
    <w:p w:rsidR="00A4474C" w:rsidRDefault="00A4474C" w:rsidP="00A4474C">
      <w:pPr>
        <w:pStyle w:val="Cmsor1"/>
        <w:numPr>
          <w:ilvl w:val="0"/>
          <w:numId w:val="9"/>
        </w:numPr>
      </w:pPr>
      <w:r>
        <w:t>1db Laptop, 1db Telefon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>2db Szerver(Windows, Linux)</w:t>
      </w:r>
    </w:p>
    <w:p w:rsidR="00A4474C" w:rsidRPr="00321E35" w:rsidRDefault="00A4474C" w:rsidP="00A4474C">
      <w:pPr>
        <w:pStyle w:val="Cmsor1"/>
        <w:numPr>
          <w:ilvl w:val="0"/>
          <w:numId w:val="9"/>
        </w:numPr>
      </w:pPr>
      <w:r>
        <w:t>1db Tv</w:t>
      </w:r>
    </w:p>
    <w:p w:rsidR="00A4474C" w:rsidRPr="00003256" w:rsidRDefault="00A4474C" w:rsidP="00A4474C">
      <w:pPr>
        <w:pStyle w:val="Cmsor2"/>
      </w:pPr>
    </w:p>
    <w:p w:rsidR="00A4474C" w:rsidRDefault="00A4474C" w:rsidP="00A4474C">
      <w:pPr>
        <w:pStyle w:val="Cmsor1"/>
        <w:numPr>
          <w:ilvl w:val="0"/>
          <w:numId w:val="8"/>
        </w:numPr>
      </w:pPr>
      <w:r>
        <w:t>Alkalmazott technológiák</w:t>
      </w:r>
    </w:p>
    <w:p w:rsidR="00A4474C" w:rsidRPr="00442EDA" w:rsidRDefault="00A4474C" w:rsidP="00A4474C">
      <w:pPr>
        <w:pStyle w:val="Cmsor2"/>
      </w:pPr>
    </w:p>
    <w:p w:rsidR="00A4474C" w:rsidRDefault="00A4474C" w:rsidP="00A4474C">
      <w:pPr>
        <w:pStyle w:val="Cmsor1"/>
        <w:numPr>
          <w:ilvl w:val="0"/>
          <w:numId w:val="10"/>
        </w:numPr>
      </w:pPr>
      <w:r>
        <w:t>DHCP(</w:t>
      </w:r>
      <w:proofErr w:type="spellStart"/>
      <w:r>
        <w:t>Wireless</w:t>
      </w:r>
      <w:proofErr w:type="spellEnd"/>
      <w:r>
        <w:t xml:space="preserve"> Router. Szerverek)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ACL(</w:t>
      </w:r>
      <w:proofErr w:type="spellStart"/>
      <w:r>
        <w:t>Normal</w:t>
      </w:r>
      <w:proofErr w:type="spellEnd"/>
      <w:r>
        <w:t xml:space="preserve">, </w:t>
      </w:r>
      <w:proofErr w:type="spellStart"/>
      <w:r>
        <w:t>Extended</w:t>
      </w:r>
      <w:proofErr w:type="spellEnd"/>
      <w:r>
        <w:t>) kell még</w:t>
      </w:r>
    </w:p>
    <w:p w:rsidR="00A4474C" w:rsidRPr="00D06F5D" w:rsidRDefault="00A4474C" w:rsidP="00A4474C">
      <w:pPr>
        <w:pStyle w:val="Cmsor1"/>
        <w:numPr>
          <w:ilvl w:val="0"/>
          <w:numId w:val="10"/>
        </w:numPr>
      </w:pPr>
      <w:r>
        <w:t>OSPF(AREA 0)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VLAN(10,20,30)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VTY(LOGIN)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VIRTUAL MACHINE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proofErr w:type="spellStart"/>
      <w:r>
        <w:t>Etherchannel</w:t>
      </w:r>
      <w:proofErr w:type="spellEnd"/>
      <w:r>
        <w:t xml:space="preserve"> kel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Rapid PVST+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proofErr w:type="spellStart"/>
      <w:r>
        <w:t>Portbiztonság</w:t>
      </w:r>
      <w:proofErr w:type="spellEnd"/>
      <w:r>
        <w:t xml:space="preserve">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HSRP(IPV4, V6)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SSH az eszközök eléréséhez (kell)</w:t>
      </w:r>
    </w:p>
    <w:p w:rsidR="00150F34" w:rsidRDefault="00A4474C" w:rsidP="00A4474C">
      <w:pPr>
        <w:pStyle w:val="Cmsor1"/>
        <w:numPr>
          <w:ilvl w:val="0"/>
          <w:numId w:val="10"/>
        </w:numPr>
      </w:pPr>
      <w:r>
        <w:t xml:space="preserve">GRE </w:t>
      </w:r>
      <w:proofErr w:type="spellStart"/>
      <w:r>
        <w:t>Tunnel</w:t>
      </w:r>
      <w:proofErr w:type="spellEnd"/>
      <w:r>
        <w:t xml:space="preserve"> kell</w:t>
      </w:r>
    </w:p>
    <w:p w:rsidR="00150F34" w:rsidRDefault="00150F34">
      <w:pPr>
        <w:rPr>
          <w:b/>
          <w:bCs/>
        </w:rPr>
      </w:pPr>
      <w:r>
        <w:br w:type="page"/>
      </w:r>
    </w:p>
    <w:p w:rsidR="00150F34" w:rsidRPr="007A2BBD" w:rsidRDefault="00150F34" w:rsidP="00150F34">
      <w:pPr>
        <w:pStyle w:val="Cmsor2"/>
      </w:pPr>
    </w:p>
    <w:p w:rsidR="00150F34" w:rsidRPr="00403C9C" w:rsidRDefault="00150F34" w:rsidP="00150F34">
      <w:pPr>
        <w:rPr>
          <w:b/>
          <w:lang w:val="hu-HU"/>
        </w:rPr>
      </w:pPr>
      <w:r>
        <w:rPr>
          <w:lang w:val="hu-HU"/>
        </w:rPr>
        <w:br w:type="page"/>
      </w:r>
      <w:r w:rsidRPr="00403C9C">
        <w:rPr>
          <w:b/>
          <w:sz w:val="28"/>
          <w:lang w:val="hu-HU"/>
        </w:rPr>
        <w:lastRenderedPageBreak/>
        <w:t>Iroda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 xml:space="preserve">8db PC </w:t>
      </w:r>
      <w:r>
        <w:rPr>
          <w:lang w:val="hu-HU"/>
        </w:rPr>
        <w:t>DHCP címkiosztással 192.168.2.0 /24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150F34" w:rsidRDefault="00150F34" w:rsidP="00150F34">
      <w:pPr>
        <w:rPr>
          <w:lang w:val="hu-HU"/>
        </w:rPr>
      </w:pPr>
    </w:p>
    <w:p w:rsidR="00150F34" w:rsidRDefault="00150F34" w:rsidP="00150F34">
      <w:pPr>
        <w:rPr>
          <w:lang w:val="hu-HU"/>
        </w:rPr>
      </w:pPr>
      <w:r>
        <w:rPr>
          <w:lang w:val="hu-HU"/>
        </w:rPr>
        <w:t>a két telephely között ipv6 internetes kapcsolat vagy határ router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>ftp szerver a fájlszerver miatt, plusz kell nyomtató is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gre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tunnel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kialakitása</w:t>
      </w:r>
      <w:proofErr w:type="spellEnd"/>
    </w:p>
    <w:p w:rsidR="00150F34" w:rsidRDefault="00150F34" w:rsidP="00150F34">
      <w:pPr>
        <w:rPr>
          <w:lang w:val="hu-HU"/>
        </w:rPr>
      </w:pPr>
      <w:r>
        <w:rPr>
          <w:lang w:val="hu-HU"/>
        </w:rPr>
        <w:t>VPN és WAN kapcsolat a másik telephellyel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Min a két telephelynek el kell érnie egymást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gépekről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(40) minden hálózati eszközt el kell érjen, tudjon </w:t>
      </w:r>
      <w:proofErr w:type="spellStart"/>
      <w:r>
        <w:rPr>
          <w:lang w:val="hu-HU"/>
        </w:rPr>
        <w:t>konfigolni</w:t>
      </w:r>
      <w:proofErr w:type="spellEnd"/>
      <w:r>
        <w:rPr>
          <w:lang w:val="hu-HU"/>
        </w:rPr>
        <w:t xml:space="preserve"> és a két telephely között legyen </w:t>
      </w:r>
      <w:proofErr w:type="spellStart"/>
      <w:r>
        <w:rPr>
          <w:lang w:val="hu-HU"/>
        </w:rPr>
        <w:t>ssh</w:t>
      </w:r>
      <w:proofErr w:type="spellEnd"/>
      <w:r>
        <w:rPr>
          <w:lang w:val="hu-HU"/>
        </w:rPr>
        <w:t xml:space="preserve"> kapcsolat is a szerverek miatt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Automatikus mentések, szoftvertelepitések és </w:t>
      </w:r>
      <w:proofErr w:type="spellStart"/>
      <w:r>
        <w:rPr>
          <w:lang w:val="hu-HU"/>
        </w:rPr>
        <w:t>frissitések</w:t>
      </w:r>
      <w:proofErr w:type="spellEnd"/>
      <w:r>
        <w:rPr>
          <w:lang w:val="hu-HU"/>
        </w:rPr>
        <w:br/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Stúdió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 xml:space="preserve">8db PC </w:t>
      </w:r>
      <w:r>
        <w:rPr>
          <w:lang w:val="hu-HU"/>
        </w:rPr>
        <w:t>DHCP címkiosztással 192.168.2.0 /24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150F34" w:rsidRDefault="00150F34" w:rsidP="00150F34">
      <w:pPr>
        <w:rPr>
          <w:lang w:val="hu-HU"/>
        </w:rPr>
      </w:pPr>
    </w:p>
    <w:p w:rsidR="00150F34" w:rsidRDefault="00150F34" w:rsidP="00150F34">
      <w:pPr>
        <w:rPr>
          <w:lang w:val="hu-HU"/>
        </w:rPr>
      </w:pPr>
      <w:r>
        <w:rPr>
          <w:lang w:val="hu-HU"/>
        </w:rPr>
        <w:t>a két telephely között ipv6 internetes kapcsolat vagy határ router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>ftp szerver a fájlszerver miatt, plusz kell nyomtató is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gre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tunnel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kialakitása</w:t>
      </w:r>
      <w:proofErr w:type="spellEnd"/>
    </w:p>
    <w:p w:rsidR="00150F34" w:rsidRDefault="00150F34" w:rsidP="00150F34">
      <w:pPr>
        <w:rPr>
          <w:lang w:val="hu-HU"/>
        </w:rPr>
      </w:pPr>
      <w:r>
        <w:rPr>
          <w:lang w:val="hu-HU"/>
        </w:rPr>
        <w:t>VPN és WAN kapcsolat a másik telephellyel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Min a két telephelynek el kell érnie egymást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gépekről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(40) minden hálózati eszközt el kell érjen, tudjon </w:t>
      </w:r>
      <w:proofErr w:type="spellStart"/>
      <w:r>
        <w:rPr>
          <w:lang w:val="hu-HU"/>
        </w:rPr>
        <w:t>konfigolni</w:t>
      </w:r>
      <w:proofErr w:type="spellEnd"/>
      <w:r>
        <w:rPr>
          <w:lang w:val="hu-HU"/>
        </w:rPr>
        <w:t xml:space="preserve"> és a két telephely között legyen </w:t>
      </w:r>
      <w:proofErr w:type="spellStart"/>
      <w:r>
        <w:rPr>
          <w:lang w:val="hu-HU"/>
        </w:rPr>
        <w:t>ssh</w:t>
      </w:r>
      <w:proofErr w:type="spellEnd"/>
      <w:r>
        <w:rPr>
          <w:lang w:val="hu-HU"/>
        </w:rPr>
        <w:t xml:space="preserve"> kapcsolat is a szerverek miatt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Automatikus mentések, szoftvertelepitések és </w:t>
      </w:r>
      <w:proofErr w:type="spellStart"/>
      <w:r>
        <w:rPr>
          <w:lang w:val="hu-HU"/>
        </w:rPr>
        <w:t>frissitések</w:t>
      </w:r>
      <w:proofErr w:type="spellEnd"/>
    </w:p>
    <w:p w:rsidR="00150F34" w:rsidRDefault="00150F34" w:rsidP="00150F34">
      <w:pPr>
        <w:rPr>
          <w:lang w:val="hu-HU"/>
        </w:rPr>
      </w:pPr>
      <w:r>
        <w:rPr>
          <w:lang w:val="hu-HU"/>
        </w:rPr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Recepció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 xml:space="preserve">8db PC </w:t>
      </w:r>
      <w:r>
        <w:rPr>
          <w:lang w:val="hu-HU"/>
        </w:rPr>
        <w:t>DHCP címkiosztással 192.168.2.0 /24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150F34" w:rsidRDefault="00150F34" w:rsidP="00150F34">
      <w:pPr>
        <w:rPr>
          <w:lang w:val="hu-HU"/>
        </w:rPr>
      </w:pPr>
    </w:p>
    <w:p w:rsidR="00150F34" w:rsidRDefault="00150F34" w:rsidP="00150F34">
      <w:pPr>
        <w:rPr>
          <w:lang w:val="hu-HU"/>
        </w:rPr>
      </w:pPr>
      <w:r>
        <w:rPr>
          <w:lang w:val="hu-HU"/>
        </w:rPr>
        <w:t>a két telephely között ipv6 internetes kapcsolat vagy határ router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>ftp szerver a fájlszerver miatt, plusz kell nyomtató is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gre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tunnel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kialakitása</w:t>
      </w:r>
      <w:proofErr w:type="spellEnd"/>
    </w:p>
    <w:p w:rsidR="00150F34" w:rsidRDefault="00150F34" w:rsidP="00150F34">
      <w:pPr>
        <w:rPr>
          <w:lang w:val="hu-HU"/>
        </w:rPr>
      </w:pPr>
      <w:r>
        <w:rPr>
          <w:lang w:val="hu-HU"/>
        </w:rPr>
        <w:t>VPN és WAN kapcsolat a másik telephellyel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Min a két telephelynek el kell érnie egymást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gépekről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(40) minden hálózati eszközt el kell érjen, tudjon </w:t>
      </w:r>
      <w:proofErr w:type="spellStart"/>
      <w:r>
        <w:rPr>
          <w:lang w:val="hu-HU"/>
        </w:rPr>
        <w:t>konfigolni</w:t>
      </w:r>
      <w:proofErr w:type="spellEnd"/>
      <w:r>
        <w:rPr>
          <w:lang w:val="hu-HU"/>
        </w:rPr>
        <w:t xml:space="preserve"> és a két telephely között legyen </w:t>
      </w:r>
      <w:proofErr w:type="spellStart"/>
      <w:r>
        <w:rPr>
          <w:lang w:val="hu-HU"/>
        </w:rPr>
        <w:t>ssh</w:t>
      </w:r>
      <w:proofErr w:type="spellEnd"/>
      <w:r>
        <w:rPr>
          <w:lang w:val="hu-HU"/>
        </w:rPr>
        <w:t xml:space="preserve"> kapcsolat is a szerverek miatt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Automatikus mentések, szoftvertelepitések és </w:t>
      </w:r>
      <w:proofErr w:type="spellStart"/>
      <w:r>
        <w:rPr>
          <w:lang w:val="hu-HU"/>
        </w:rPr>
        <w:t>frissitések</w:t>
      </w:r>
      <w:proofErr w:type="spellEnd"/>
    </w:p>
    <w:p w:rsidR="00150F34" w:rsidRDefault="00150F34" w:rsidP="00150F34">
      <w:pPr>
        <w:rPr>
          <w:lang w:val="hu-HU"/>
        </w:rPr>
      </w:pPr>
      <w:r>
        <w:rPr>
          <w:lang w:val="hu-HU"/>
        </w:rPr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Szerverfarm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 xml:space="preserve">8db PC </w:t>
      </w:r>
      <w:r>
        <w:rPr>
          <w:lang w:val="hu-HU"/>
        </w:rPr>
        <w:t>DHCP címkiosztással 192.168.2.0 /24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150F34" w:rsidRDefault="00150F34" w:rsidP="00150F34">
      <w:pPr>
        <w:rPr>
          <w:lang w:val="hu-HU"/>
        </w:rPr>
      </w:pPr>
    </w:p>
    <w:p w:rsidR="00150F34" w:rsidRDefault="00150F34" w:rsidP="00150F34">
      <w:pPr>
        <w:rPr>
          <w:lang w:val="hu-HU"/>
        </w:rPr>
      </w:pPr>
      <w:r>
        <w:rPr>
          <w:lang w:val="hu-HU"/>
        </w:rPr>
        <w:t>a két telephely között ipv6 internetes kapcsolat vagy határ router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>ftp szerver a fájlszerver miatt, plusz kell nyomtató is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gre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tunnel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kialakitása</w:t>
      </w:r>
      <w:proofErr w:type="spellEnd"/>
    </w:p>
    <w:p w:rsidR="00150F34" w:rsidRDefault="00150F34" w:rsidP="00150F34">
      <w:pPr>
        <w:rPr>
          <w:lang w:val="hu-HU"/>
        </w:rPr>
      </w:pPr>
      <w:r>
        <w:rPr>
          <w:lang w:val="hu-HU"/>
        </w:rPr>
        <w:t>VPN és WAN kapcsolat a másik telephellyel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Min a két telephelynek el kell érnie egymást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gépekről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(40) minden hálózati eszközt el kell érjen, tudjon </w:t>
      </w:r>
      <w:proofErr w:type="spellStart"/>
      <w:r>
        <w:rPr>
          <w:lang w:val="hu-HU"/>
        </w:rPr>
        <w:t>konfigolni</w:t>
      </w:r>
      <w:proofErr w:type="spellEnd"/>
      <w:r>
        <w:rPr>
          <w:lang w:val="hu-HU"/>
        </w:rPr>
        <w:t xml:space="preserve"> és a két telephely között legyen </w:t>
      </w:r>
      <w:proofErr w:type="spellStart"/>
      <w:r>
        <w:rPr>
          <w:lang w:val="hu-HU"/>
        </w:rPr>
        <w:t>ssh</w:t>
      </w:r>
      <w:proofErr w:type="spellEnd"/>
      <w:r>
        <w:rPr>
          <w:lang w:val="hu-HU"/>
        </w:rPr>
        <w:t xml:space="preserve"> kapcsolat is a szerverek miatt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Automatikus mentések, szoftvertelepitések és </w:t>
      </w:r>
      <w:proofErr w:type="spellStart"/>
      <w:r>
        <w:rPr>
          <w:lang w:val="hu-HU"/>
        </w:rPr>
        <w:t>frissitések</w:t>
      </w:r>
      <w:proofErr w:type="spellEnd"/>
    </w:p>
    <w:p w:rsidR="00150F34" w:rsidRDefault="00150F34" w:rsidP="00150F34">
      <w:pPr>
        <w:rPr>
          <w:lang w:val="hu-HU"/>
        </w:rPr>
      </w:pPr>
      <w:r>
        <w:rPr>
          <w:lang w:val="hu-HU"/>
        </w:rPr>
        <w:br w:type="page"/>
      </w:r>
    </w:p>
    <w:p w:rsidR="00150F34" w:rsidRPr="00403C9C" w:rsidRDefault="00150F34" w:rsidP="00150F34">
      <w:pPr>
        <w:rPr>
          <w:b/>
          <w:lang w:val="hu-HU"/>
        </w:rPr>
      </w:pPr>
      <w:r>
        <w:rPr>
          <w:b/>
          <w:sz w:val="28"/>
          <w:lang w:val="hu-HU"/>
        </w:rPr>
        <w:lastRenderedPageBreak/>
        <w:t>Vendég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 xml:space="preserve">8db PC </w:t>
      </w:r>
      <w:r>
        <w:rPr>
          <w:lang w:val="hu-HU"/>
        </w:rPr>
        <w:t>DHCP címkiosztással 192.168.2.0 /24</w:t>
      </w:r>
    </w:p>
    <w:p w:rsidR="00150F34" w:rsidRDefault="00150F34" w:rsidP="00150F34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 xml:space="preserve">A SW3 </w:t>
      </w:r>
      <w:proofErr w:type="spellStart"/>
      <w:r>
        <w:rPr>
          <w:lang w:val="hu-HU"/>
        </w:rPr>
        <w:t>secret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password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consol</w:t>
      </w:r>
      <w:proofErr w:type="spellEnd"/>
      <w:r>
        <w:rPr>
          <w:lang w:val="hu-HU"/>
        </w:rPr>
        <w:t>, virtuális titkosítás is van (0,15)</w:t>
      </w:r>
    </w:p>
    <w:p w:rsidR="00150F34" w:rsidRDefault="00150F34" w:rsidP="00150F34">
      <w:pPr>
        <w:rPr>
          <w:lang w:val="hu-HU"/>
        </w:rPr>
      </w:pPr>
    </w:p>
    <w:p w:rsidR="00150F34" w:rsidRDefault="00150F34" w:rsidP="00150F34">
      <w:pPr>
        <w:rPr>
          <w:lang w:val="hu-HU"/>
        </w:rPr>
      </w:pPr>
      <w:r>
        <w:rPr>
          <w:lang w:val="hu-HU"/>
        </w:rPr>
        <w:t>a két telephely között ipv6 internetes kapcsolat vagy határ router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>ftp szerver a fájlszerver miatt, plusz kell nyomtató is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gre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tunnel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kialakitása</w:t>
      </w:r>
      <w:proofErr w:type="spellEnd"/>
    </w:p>
    <w:p w:rsidR="00150F34" w:rsidRDefault="00150F34" w:rsidP="00150F34">
      <w:pPr>
        <w:rPr>
          <w:lang w:val="hu-HU"/>
        </w:rPr>
      </w:pPr>
      <w:r>
        <w:rPr>
          <w:lang w:val="hu-HU"/>
        </w:rPr>
        <w:t>VPN és WAN kapcsolat a másik telephellyel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Min a két telephelynek el kell érnie egymást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gépekről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vlan</w:t>
      </w:r>
      <w:proofErr w:type="spellEnd"/>
      <w:r>
        <w:rPr>
          <w:lang w:val="hu-HU"/>
        </w:rPr>
        <w:t xml:space="preserve"> (40) minden hálózati eszközt el kell érjen, tudjon </w:t>
      </w:r>
      <w:proofErr w:type="spellStart"/>
      <w:r>
        <w:rPr>
          <w:lang w:val="hu-HU"/>
        </w:rPr>
        <w:t>konfigolni</w:t>
      </w:r>
      <w:proofErr w:type="spellEnd"/>
      <w:r>
        <w:rPr>
          <w:lang w:val="hu-HU"/>
        </w:rPr>
        <w:t xml:space="preserve"> és a két telephely között legyen </w:t>
      </w:r>
      <w:proofErr w:type="spellStart"/>
      <w:r>
        <w:rPr>
          <w:lang w:val="hu-HU"/>
        </w:rPr>
        <w:t>ssh</w:t>
      </w:r>
      <w:proofErr w:type="spellEnd"/>
      <w:r>
        <w:rPr>
          <w:lang w:val="hu-HU"/>
        </w:rPr>
        <w:t xml:space="preserve"> kapcsolat is a szerverek miatt</w:t>
      </w:r>
    </w:p>
    <w:p w:rsidR="00150F34" w:rsidRDefault="00150F34" w:rsidP="00150F34">
      <w:pPr>
        <w:rPr>
          <w:lang w:val="hu-HU"/>
        </w:rPr>
      </w:pPr>
      <w:r>
        <w:rPr>
          <w:lang w:val="hu-HU"/>
        </w:rPr>
        <w:t xml:space="preserve">Automatikus mentések, szoftvertelepitések és </w:t>
      </w:r>
      <w:proofErr w:type="spellStart"/>
      <w:r>
        <w:rPr>
          <w:lang w:val="hu-HU"/>
        </w:rPr>
        <w:t>frissitések</w:t>
      </w:r>
      <w:proofErr w:type="spellEnd"/>
    </w:p>
    <w:p w:rsidR="00150F34" w:rsidRDefault="00150F34" w:rsidP="00150F34">
      <w:pPr>
        <w:rPr>
          <w:lang w:val="hu-HU"/>
        </w:rPr>
      </w:pPr>
    </w:p>
    <w:p w:rsidR="00150F34" w:rsidRDefault="00150F34" w:rsidP="00150F34">
      <w:pPr>
        <w:rPr>
          <w:lang w:val="hu-HU"/>
        </w:rPr>
      </w:pPr>
    </w:p>
    <w:p w:rsidR="00150F34" w:rsidRDefault="00150F34" w:rsidP="00150F34">
      <w:pPr>
        <w:rPr>
          <w:lang w:val="hu-HU"/>
        </w:rPr>
      </w:pPr>
    </w:p>
    <w:p w:rsidR="00A4474C" w:rsidRDefault="00A4474C" w:rsidP="00150F34">
      <w:pPr>
        <w:pStyle w:val="Cmsor1"/>
        <w:ind w:left="1800"/>
      </w:pPr>
    </w:p>
    <w:p w:rsidR="00A769E6" w:rsidRDefault="00A769E6" w:rsidP="00F76CCD">
      <w:pPr>
        <w:pStyle w:val="Cmsor3"/>
        <w:numPr>
          <w:ilvl w:val="0"/>
          <w:numId w:val="0"/>
        </w:numPr>
        <w:ind w:left="1080"/>
      </w:pPr>
    </w:p>
    <w:sectPr w:rsidR="00A769E6" w:rsidSect="00582E6A">
      <w:headerReference w:type="default" r:id="rId14"/>
      <w:footerReference w:type="default" r:id="rId15"/>
      <w:pgSz w:w="11907" w:h="16839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50A0" w:rsidRDefault="008B50A0">
      <w:pPr>
        <w:spacing w:after="0" w:line="240" w:lineRule="auto"/>
      </w:pPr>
      <w:r>
        <w:separator/>
      </w:r>
    </w:p>
  </w:endnote>
  <w:endnote w:type="continuationSeparator" w:id="0">
    <w:p w:rsidR="008B50A0" w:rsidRDefault="008B5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50F34" w:rsidRPr="0025690E" w:rsidRDefault="008B50A0" w:rsidP="0025690E">
    <w:pPr>
      <w:pStyle w:val="llb"/>
    </w:pPr>
    <w:sdt>
      <w:sdtPr>
        <w:alias w:val="Cím:"/>
        <w:tag w:val="Cím:"/>
        <w:id w:val="34089438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roofErr w:type="spellStart"/>
        <w:r w:rsidR="00150F34">
          <w:t>NotifyPhotography</w:t>
        </w:r>
        <w:proofErr w:type="spellEnd"/>
        <w:r w:rsidR="00150F34">
          <w:t xml:space="preserve"> Kft. irodaház</w:t>
        </w:r>
        <w:r w:rsidR="00150F34">
          <w:br/>
          <w:t xml:space="preserve">(Készítette: </w:t>
        </w:r>
        <w:proofErr w:type="spellStart"/>
        <w:r w:rsidR="00150F34">
          <w:t>Ujszászi</w:t>
        </w:r>
        <w:proofErr w:type="spellEnd"/>
        <w:r w:rsidR="00150F34">
          <w:t xml:space="preserve"> Vivien, Pintér Botond )</w:t>
        </w:r>
        <w:r w:rsidR="00150F34">
          <w:br/>
          <w:t>Budaörs</w:t>
        </w:r>
      </w:sdtContent>
    </w:sdt>
    <w:r w:rsidR="00150F34" w:rsidRPr="0025690E">
      <w:rPr>
        <w:lang w:bidi="hu"/>
      </w:rPr>
      <w:ptab w:relativeTo="margin" w:alignment="right" w:leader="none"/>
    </w:r>
    <w:r w:rsidR="00150F34" w:rsidRPr="0025690E">
      <w:rPr>
        <w:lang w:bidi="hu"/>
      </w:rPr>
      <w:fldChar w:fldCharType="begin"/>
    </w:r>
    <w:r w:rsidR="00150F34" w:rsidRPr="0025690E">
      <w:rPr>
        <w:lang w:bidi="hu"/>
      </w:rPr>
      <w:instrText xml:space="preserve"> PAGE  \* Arabic  \* MERGEFORMAT </w:instrText>
    </w:r>
    <w:r w:rsidR="00150F34" w:rsidRPr="0025690E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 w:rsidRPr="0025690E">
      <w:rPr>
        <w:lang w:bidi="hu"/>
      </w:rPr>
      <w:fldChar w:fldCharType="end"/>
    </w:r>
    <w:r w:rsidR="00150F34" w:rsidRPr="0025690E">
      <w:rPr>
        <w:lang w:bidi="hu"/>
      </w:rPr>
      <w:t>/</w:t>
    </w:r>
    <w:r w:rsidR="00150F34">
      <w:rPr>
        <w:lang w:bidi="hu"/>
      </w:rPr>
      <w:fldChar w:fldCharType="begin"/>
    </w:r>
    <w:r w:rsidR="00150F34">
      <w:rPr>
        <w:lang w:bidi="hu"/>
      </w:rPr>
      <w:instrText xml:space="preserve"> NUMPAGES  \* Arabic  \* MERGEFORMAT </w:instrText>
    </w:r>
    <w:r w:rsidR="00150F34">
      <w:rPr>
        <w:lang w:bidi="hu"/>
      </w:rPr>
      <w:fldChar w:fldCharType="separate"/>
    </w:r>
    <w:r w:rsidR="00150F34">
      <w:rPr>
        <w:noProof/>
        <w:lang w:bidi="hu"/>
      </w:rPr>
      <w:t>2</w:t>
    </w:r>
    <w:r w:rsidR="00150F34">
      <w:rPr>
        <w:noProof/>
        <w:lang w:bidi="hu"/>
      </w:rPr>
      <w:fldChar w:fldCharType="end"/>
    </w:r>
    <w:r w:rsidR="00150F34" w:rsidRPr="0025690E">
      <w:rPr>
        <w:lang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50A0" w:rsidRDefault="008B50A0">
      <w:pPr>
        <w:spacing w:after="0" w:line="240" w:lineRule="auto"/>
      </w:pPr>
      <w:r>
        <w:separator/>
      </w:r>
    </w:p>
  </w:footnote>
  <w:footnote w:type="continuationSeparator" w:id="0">
    <w:p w:rsidR="008B50A0" w:rsidRDefault="008B5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E712A" w:rsidRDefault="00CE712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08C900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FE45B5"/>
    <w:multiLevelType w:val="hybridMultilevel"/>
    <w:tmpl w:val="F5D0F458"/>
    <w:lvl w:ilvl="0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CA71867"/>
    <w:multiLevelType w:val="hybridMultilevel"/>
    <w:tmpl w:val="C7C69D0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30A32BC"/>
    <w:multiLevelType w:val="hybridMultilevel"/>
    <w:tmpl w:val="CD7CA84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526416E"/>
    <w:multiLevelType w:val="hybridMultilevel"/>
    <w:tmpl w:val="1C4E4F0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3CA54546"/>
    <w:multiLevelType w:val="hybridMultilevel"/>
    <w:tmpl w:val="D07CAF4A"/>
    <w:lvl w:ilvl="0" w:tplc="671E6C1C">
      <w:start w:val="1"/>
      <w:numFmt w:val="decimal"/>
      <w:pStyle w:val="Cmsor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847B66"/>
    <w:multiLevelType w:val="hybridMultilevel"/>
    <w:tmpl w:val="EA48673C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E067A"/>
    <w:multiLevelType w:val="hybridMultilevel"/>
    <w:tmpl w:val="5442C2F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488677D3"/>
    <w:multiLevelType w:val="hybridMultilevel"/>
    <w:tmpl w:val="417C834C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8F10BE1"/>
    <w:multiLevelType w:val="hybridMultilevel"/>
    <w:tmpl w:val="310E3C72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97842F4"/>
    <w:multiLevelType w:val="hybridMultilevel"/>
    <w:tmpl w:val="A244B1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C6953"/>
    <w:multiLevelType w:val="hybridMultilevel"/>
    <w:tmpl w:val="D540B2AA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2C60C4"/>
    <w:multiLevelType w:val="hybridMultilevel"/>
    <w:tmpl w:val="5CD82CA6"/>
    <w:lvl w:ilvl="0" w:tplc="CB6A3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790137"/>
    <w:multiLevelType w:val="hybridMultilevel"/>
    <w:tmpl w:val="B192B76E"/>
    <w:lvl w:ilvl="0" w:tplc="31225F5E">
      <w:start w:val="1"/>
      <w:numFmt w:val="lowerLetter"/>
      <w:pStyle w:val="Cmsor4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8896520"/>
    <w:multiLevelType w:val="hybridMultilevel"/>
    <w:tmpl w:val="6F30F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5"/>
    <w:lvlOverride w:ilvl="0">
      <w:startOverride w:val="1"/>
    </w:lvlOverride>
  </w:num>
  <w:num w:numId="4">
    <w:abstractNumId w:val="11"/>
  </w:num>
  <w:num w:numId="5">
    <w:abstractNumId w:val="5"/>
    <w:lvlOverride w:ilvl="0">
      <w:startOverride w:val="1"/>
    </w:lvlOverride>
  </w:num>
  <w:num w:numId="6">
    <w:abstractNumId w:val="13"/>
  </w:num>
  <w:num w:numId="7">
    <w:abstractNumId w:val="8"/>
  </w:num>
  <w:num w:numId="8">
    <w:abstractNumId w:val="12"/>
  </w:num>
  <w:num w:numId="9">
    <w:abstractNumId w:val="6"/>
  </w:num>
  <w:num w:numId="10">
    <w:abstractNumId w:val="9"/>
  </w:num>
  <w:num w:numId="11">
    <w:abstractNumId w:val="4"/>
  </w:num>
  <w:num w:numId="12">
    <w:abstractNumId w:val="2"/>
  </w:num>
  <w:num w:numId="13">
    <w:abstractNumId w:val="7"/>
  </w:num>
  <w:num w:numId="14">
    <w:abstractNumId w:val="14"/>
  </w:num>
  <w:num w:numId="15">
    <w:abstractNumId w:val="1"/>
  </w:num>
  <w:num w:numId="16">
    <w:abstractNumId w:val="10"/>
  </w:num>
  <w:num w:numId="17">
    <w:abstractNumId w:val="3"/>
  </w:num>
  <w:num w:numId="18">
    <w:abstractNumId w:val="5"/>
  </w:num>
  <w:num w:numId="19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E0"/>
    <w:rsid w:val="00003256"/>
    <w:rsid w:val="000C5419"/>
    <w:rsid w:val="00137811"/>
    <w:rsid w:val="00150F34"/>
    <w:rsid w:val="001E4ADD"/>
    <w:rsid w:val="0025690E"/>
    <w:rsid w:val="00315845"/>
    <w:rsid w:val="00321E35"/>
    <w:rsid w:val="003671F7"/>
    <w:rsid w:val="00370FA8"/>
    <w:rsid w:val="003E4B77"/>
    <w:rsid w:val="00402C54"/>
    <w:rsid w:val="00403C9C"/>
    <w:rsid w:val="00442EDA"/>
    <w:rsid w:val="0047016E"/>
    <w:rsid w:val="00582E6A"/>
    <w:rsid w:val="00616F47"/>
    <w:rsid w:val="00676AC7"/>
    <w:rsid w:val="006A0139"/>
    <w:rsid w:val="006F381C"/>
    <w:rsid w:val="006F647C"/>
    <w:rsid w:val="00722534"/>
    <w:rsid w:val="00765BE0"/>
    <w:rsid w:val="007669C9"/>
    <w:rsid w:val="007A2BBD"/>
    <w:rsid w:val="00801622"/>
    <w:rsid w:val="0086238C"/>
    <w:rsid w:val="008B328D"/>
    <w:rsid w:val="008B4470"/>
    <w:rsid w:val="008B50A0"/>
    <w:rsid w:val="008E752A"/>
    <w:rsid w:val="009868E1"/>
    <w:rsid w:val="009A0CC3"/>
    <w:rsid w:val="009A2ED4"/>
    <w:rsid w:val="00A250D0"/>
    <w:rsid w:val="00A4474C"/>
    <w:rsid w:val="00A769E6"/>
    <w:rsid w:val="00A85106"/>
    <w:rsid w:val="00B27C7C"/>
    <w:rsid w:val="00BC5E35"/>
    <w:rsid w:val="00C45DBF"/>
    <w:rsid w:val="00C55AE2"/>
    <w:rsid w:val="00C60ACE"/>
    <w:rsid w:val="00C83043"/>
    <w:rsid w:val="00CE712A"/>
    <w:rsid w:val="00D06F5D"/>
    <w:rsid w:val="00D1003D"/>
    <w:rsid w:val="00DA1C37"/>
    <w:rsid w:val="00E01AD9"/>
    <w:rsid w:val="00F51661"/>
    <w:rsid w:val="00F76CCD"/>
    <w:rsid w:val="00FB3155"/>
    <w:rsid w:val="00FF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3F3307F"/>
  <w15:chartTrackingRefBased/>
  <w15:docId w15:val="{40B77887-CD13-4877-B095-037CAC9F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C55AE2"/>
  </w:style>
  <w:style w:type="paragraph" w:styleId="Cmsor1">
    <w:name w:val="heading 1"/>
    <w:basedOn w:val="Norml"/>
    <w:next w:val="Cmsor2"/>
    <w:link w:val="Cmsor1Char"/>
    <w:uiPriority w:val="9"/>
    <w:qFormat/>
    <w:rsid w:val="00E01AD9"/>
    <w:pPr>
      <w:contextualSpacing/>
      <w:outlineLvl w:val="0"/>
    </w:pPr>
    <w:rPr>
      <w:b/>
      <w:bCs/>
    </w:rPr>
  </w:style>
  <w:style w:type="paragraph" w:styleId="Cmsor2">
    <w:name w:val="heading 2"/>
    <w:basedOn w:val="Norml"/>
    <w:link w:val="Cmsor2Char"/>
    <w:uiPriority w:val="9"/>
    <w:unhideWhenUsed/>
    <w:qFormat/>
    <w:pPr>
      <w:outlineLvl w:val="1"/>
    </w:pPr>
  </w:style>
  <w:style w:type="paragraph" w:styleId="Cmsor3">
    <w:name w:val="heading 3"/>
    <w:basedOn w:val="Norml"/>
    <w:link w:val="Cmsor3Char"/>
    <w:uiPriority w:val="9"/>
    <w:unhideWhenUsed/>
    <w:qFormat/>
    <w:pPr>
      <w:numPr>
        <w:numId w:val="2"/>
      </w:num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numPr>
        <w:numId w:val="6"/>
      </w:numPr>
      <w:ind w:left="1440"/>
      <w:outlineLvl w:val="3"/>
    </w:pPr>
    <w:rPr>
      <w:rFonts w:asciiTheme="majorHAnsi" w:eastAsiaTheme="majorEastAsia" w:hAnsiTheme="majorHAnsi"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44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44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4470"/>
    <w:rPr>
      <w:b/>
      <w:bCs/>
    </w:rPr>
  </w:style>
  <w:style w:type="paragraph" w:styleId="Cm">
    <w:name w:val="Title"/>
    <w:basedOn w:val="Norml"/>
    <w:next w:val="Norml"/>
    <w:link w:val="CmChar"/>
    <w:uiPriority w:val="1"/>
    <w:qFormat/>
    <w:rsid w:val="00B27C7C"/>
    <w:pPr>
      <w:spacing w:after="480" w:line="240" w:lineRule="auto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Char">
    <w:name w:val="Cím Char"/>
    <w:basedOn w:val="Bekezdsalapbettpusa"/>
    <w:link w:val="Cm"/>
    <w:uiPriority w:val="1"/>
    <w:rsid w:val="00B27C7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4470"/>
    <w:rPr>
      <w:rFonts w:asciiTheme="majorHAnsi" w:eastAsiaTheme="majorEastAsia" w:hAnsiTheme="majorHAnsi" w:cstheme="majorBidi"/>
    </w:rPr>
  </w:style>
  <w:style w:type="character" w:customStyle="1" w:styleId="Cmsor3Char">
    <w:name w:val="Címsor 3 Char"/>
    <w:basedOn w:val="Bekezdsalapbettpusa"/>
    <w:link w:val="Cmsor3"/>
    <w:uiPriority w:val="9"/>
    <w:rsid w:val="008B4470"/>
  </w:style>
  <w:style w:type="character" w:styleId="Helyrzszveg">
    <w:name w:val="Placeholder Text"/>
    <w:basedOn w:val="Bekezdsalapbettpusa"/>
    <w:uiPriority w:val="99"/>
    <w:semiHidden/>
    <w:rsid w:val="008B4470"/>
    <w:rPr>
      <w:color w:val="595959" w:themeColor="text1" w:themeTint="A6"/>
    </w:rPr>
  </w:style>
  <w:style w:type="paragraph" w:styleId="llb">
    <w:name w:val="footer"/>
    <w:basedOn w:val="Norml"/>
    <w:link w:val="llbChar"/>
    <w:uiPriority w:val="99"/>
    <w:qFormat/>
    <w:rsid w:val="00C55AE2"/>
    <w:pPr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55AE2"/>
  </w:style>
  <w:style w:type="character" w:customStyle="1" w:styleId="Cmsor2Char">
    <w:name w:val="Címsor 2 Char"/>
    <w:basedOn w:val="Bekezdsalapbettpusa"/>
    <w:link w:val="Cmsor2"/>
    <w:uiPriority w:val="9"/>
    <w:rsid w:val="008B4470"/>
  </w:style>
  <w:style w:type="character" w:customStyle="1" w:styleId="Cmsor9Char">
    <w:name w:val="Címsor 9 Char"/>
    <w:basedOn w:val="Bekezdsalapbettpusa"/>
    <w:link w:val="Cmsor9"/>
    <w:uiPriority w:val="9"/>
    <w:semiHidden/>
    <w:rsid w:val="008B447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447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B4470"/>
    <w:pPr>
      <w:spacing w:line="240" w:lineRule="auto"/>
    </w:pPr>
    <w:rPr>
      <w:i/>
      <w:iCs/>
      <w:color w:val="44546A" w:themeColor="text2"/>
      <w:szCs w:val="1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470"/>
    <w:rPr>
      <w:rFonts w:ascii="Segoe UI" w:hAnsi="Segoe UI" w:cs="Segoe UI"/>
      <w:szCs w:val="18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8B4470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8B4470"/>
    <w:rPr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8B4470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8B4470"/>
    <w:rPr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8B4470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470"/>
    <w:pPr>
      <w:spacing w:line="240" w:lineRule="auto"/>
    </w:pPr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470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47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470"/>
    <w:rPr>
      <w:b/>
      <w:bCs/>
      <w:szCs w:val="20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8B4470"/>
    <w:rPr>
      <w:rFonts w:ascii="Segoe UI" w:hAnsi="Segoe UI" w:cs="Segoe UI"/>
      <w:szCs w:val="1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8B4470"/>
    <w:rPr>
      <w:szCs w:val="20"/>
    </w:rPr>
  </w:style>
  <w:style w:type="paragraph" w:styleId="Feladcmebortkon">
    <w:name w:val="envelope return"/>
    <w:basedOn w:val="Norml"/>
    <w:uiPriority w:val="99"/>
    <w:semiHidden/>
    <w:unhideWhenUsed/>
    <w:rsid w:val="008B447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B4470"/>
    <w:rPr>
      <w:szCs w:val="20"/>
    </w:rPr>
  </w:style>
  <w:style w:type="character" w:styleId="HTML-kd">
    <w:name w:val="HTML Code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B4470"/>
    <w:rPr>
      <w:rFonts w:ascii="Consolas" w:hAnsi="Consolas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Makrszvege">
    <w:name w:val="macro"/>
    <w:link w:val="MakrszvegeChar"/>
    <w:uiPriority w:val="99"/>
    <w:semiHidden/>
    <w:unhideWhenUsed/>
    <w:rsid w:val="008B447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8B4470"/>
    <w:rPr>
      <w:rFonts w:ascii="Consolas" w:hAnsi="Consolas"/>
      <w:szCs w:val="20"/>
    </w:rPr>
  </w:style>
  <w:style w:type="paragraph" w:styleId="Csakszveg">
    <w:name w:val="Plain Text"/>
    <w:basedOn w:val="Norml"/>
    <w:link w:val="Csakszveg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8B4470"/>
    <w:rPr>
      <w:rFonts w:ascii="Consolas" w:hAnsi="Consolas"/>
      <w:szCs w:val="21"/>
    </w:rPr>
  </w:style>
  <w:style w:type="paragraph" w:styleId="lfej">
    <w:name w:val="header"/>
    <w:basedOn w:val="Norml"/>
    <w:link w:val="lfejChar"/>
    <w:uiPriority w:val="99"/>
    <w:qFormat/>
    <w:rsid w:val="00C55AE2"/>
    <w:pPr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55AE2"/>
  </w:style>
  <w:style w:type="paragraph" w:styleId="Alcm">
    <w:name w:val="Subtitle"/>
    <w:basedOn w:val="Norml"/>
    <w:next w:val="Norml"/>
    <w:link w:val="AlcmChar"/>
    <w:uiPriority w:val="11"/>
    <w:semiHidden/>
    <w:unhideWhenUsed/>
    <w:qFormat/>
    <w:rsid w:val="00C55AE2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C55AE2"/>
    <w:rPr>
      <w:color w:val="5A5A5A" w:themeColor="text1" w:themeTint="A5"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C55AE2"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C55AE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C55AE2"/>
    <w:rPr>
      <w:i/>
      <w:iCs/>
      <w:color w:val="1F4E79" w:themeColor="accent1" w:themeShade="80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C55AE2"/>
    <w:rPr>
      <w:b/>
      <w:bCs/>
      <w:caps w:val="0"/>
      <w:smallCaps/>
      <w:color w:val="1F4E79" w:themeColor="accent1" w:themeShade="80"/>
      <w:spacing w:val="5"/>
    </w:rPr>
  </w:style>
  <w:style w:type="paragraph" w:styleId="Szvegblokk">
    <w:name w:val="Block Text"/>
    <w:basedOn w:val="Norml"/>
    <w:uiPriority w:val="99"/>
    <w:semiHidden/>
    <w:unhideWhenUsed/>
    <w:rsid w:val="00C55AE2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Felsorols">
    <w:name w:val="List Bullet"/>
    <w:basedOn w:val="Norml"/>
    <w:uiPriority w:val="9"/>
    <w:unhideWhenUsed/>
    <w:rsid w:val="00003256"/>
    <w:pPr>
      <w:numPr>
        <w:numId w:val="1"/>
      </w:numPr>
      <w:contextualSpacing/>
    </w:pPr>
  </w:style>
  <w:style w:type="paragraph" w:styleId="NormlWeb">
    <w:name w:val="Normal (Web)"/>
    <w:basedOn w:val="Norml"/>
    <w:uiPriority w:val="99"/>
    <w:semiHidden/>
    <w:unhideWhenUsed/>
    <w:rsid w:val="008B3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Listaszerbekezds">
    <w:name w:val="List Paragraph"/>
    <w:basedOn w:val="Norml"/>
    <w:uiPriority w:val="34"/>
    <w:unhideWhenUsed/>
    <w:rsid w:val="00403C9C"/>
    <w:pPr>
      <w:ind w:left="720"/>
      <w:contextualSpacing/>
    </w:pPr>
  </w:style>
  <w:style w:type="paragraph" w:styleId="Nincstrkz">
    <w:name w:val="No Spacing"/>
    <w:link w:val="NincstrkzChar"/>
    <w:uiPriority w:val="1"/>
    <w:qFormat/>
    <w:rsid w:val="00582E6A"/>
    <w:pPr>
      <w:spacing w:after="0" w:line="240" w:lineRule="auto"/>
    </w:pPr>
    <w:rPr>
      <w:lang w:val="hu-HU"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582E6A"/>
    <w:rPr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nter.botond\AppData\Roaming\Microsoft\Templates\R&#246;vid%20essz&#233;v&#225;zla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A0E7EC965504A99AEB1A85AB5C197D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7D67E0B-7E84-4081-B3A0-9A2E285EAE5F}"/>
      </w:docPartPr>
      <w:docPartBody>
        <w:p w:rsidR="00F617AE" w:rsidRDefault="00F617AE">
          <w:pPr>
            <w:pStyle w:val="7A0E7EC965504A99AEB1A85AB5C197D9"/>
          </w:pPr>
          <w:r w:rsidRPr="00B27C7C">
            <w:rPr>
              <w:lang w:bidi="hu"/>
            </w:rPr>
            <w:t>Cím</w:t>
          </w:r>
        </w:p>
      </w:docPartBody>
    </w:docPart>
    <w:docPart>
      <w:docPartPr>
        <w:name w:val="1B81E0BB044D4B21B4CA675E771451B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962F784-1D6B-45BD-B143-160BB1110BA6}"/>
      </w:docPartPr>
      <w:docPartBody>
        <w:p w:rsidR="002E7D01" w:rsidRDefault="006C121C" w:rsidP="006C121C">
          <w:pPr>
            <w:pStyle w:val="1B81E0BB044D4B21B4CA675E771451B8"/>
          </w:pPr>
          <w:r w:rsidRPr="00B27C7C">
            <w:rPr>
              <w:lang w:bidi="hu"/>
            </w:rPr>
            <w:t>Cím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AE"/>
    <w:rsid w:val="002E7D01"/>
    <w:rsid w:val="00612BBC"/>
    <w:rsid w:val="006C121C"/>
    <w:rsid w:val="00705F8C"/>
    <w:rsid w:val="008F29CC"/>
    <w:rsid w:val="0093401C"/>
    <w:rsid w:val="00A918DD"/>
    <w:rsid w:val="00D11958"/>
    <w:rsid w:val="00F6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0E7EC965504A99AEB1A85AB5C197D9">
    <w:name w:val="7A0E7EC965504A99AEB1A85AB5C197D9"/>
  </w:style>
  <w:style w:type="paragraph" w:customStyle="1" w:styleId="58E76BADE626400EAE42336C4673C321">
    <w:name w:val="58E76BADE626400EAE42336C4673C321"/>
  </w:style>
  <w:style w:type="paragraph" w:customStyle="1" w:styleId="446571B9BD8D40339D6E736F571D3381">
    <w:name w:val="446571B9BD8D40339D6E736F571D3381"/>
  </w:style>
  <w:style w:type="paragraph" w:customStyle="1" w:styleId="40EFD80DE6E946A09FC55CF029F3FC38">
    <w:name w:val="40EFD80DE6E946A09FC55CF029F3FC38"/>
  </w:style>
  <w:style w:type="paragraph" w:customStyle="1" w:styleId="460146B2D1E849D5B6C113AFAF17EF3F">
    <w:name w:val="460146B2D1E849D5B6C113AFAF17EF3F"/>
  </w:style>
  <w:style w:type="paragraph" w:customStyle="1" w:styleId="292677C1F71C4BF8889D3BABDDDB362B">
    <w:name w:val="292677C1F71C4BF8889D3BABDDDB362B"/>
  </w:style>
  <w:style w:type="paragraph" w:customStyle="1" w:styleId="C51E11EECE4B4E08AFC084DFBFF7BC6E">
    <w:name w:val="C51E11EECE4B4E08AFC084DFBFF7BC6E"/>
  </w:style>
  <w:style w:type="paragraph" w:customStyle="1" w:styleId="39D3003255554A9198EE195A13DB5F74">
    <w:name w:val="39D3003255554A9198EE195A13DB5F74"/>
  </w:style>
  <w:style w:type="paragraph" w:customStyle="1" w:styleId="AA334005F1B9495DAB04F5E076A97766">
    <w:name w:val="AA334005F1B9495DAB04F5E076A97766"/>
  </w:style>
  <w:style w:type="paragraph" w:customStyle="1" w:styleId="7A2B226DD4C3423CA4548FE453BFAE4B">
    <w:name w:val="7A2B226DD4C3423CA4548FE453BFAE4B"/>
  </w:style>
  <w:style w:type="paragraph" w:customStyle="1" w:styleId="8E1F954FCE714925BC1F21E1C4F09043">
    <w:name w:val="8E1F954FCE714925BC1F21E1C4F09043"/>
  </w:style>
  <w:style w:type="paragraph" w:customStyle="1" w:styleId="45CD26FF06AA44B0A6E5B45283055401">
    <w:name w:val="45CD26FF06AA44B0A6E5B45283055401"/>
  </w:style>
  <w:style w:type="paragraph" w:customStyle="1" w:styleId="30C222F23EE94F27A546A39BB5056970">
    <w:name w:val="30C222F23EE94F27A546A39BB5056970"/>
  </w:style>
  <w:style w:type="paragraph" w:customStyle="1" w:styleId="DCA698C06AF0482E93D85C6625D084BF">
    <w:name w:val="DCA698C06AF0482E93D85C6625D084BF"/>
  </w:style>
  <w:style w:type="paragraph" w:customStyle="1" w:styleId="B7449E20E7414405A610D36D518C81C2">
    <w:name w:val="B7449E20E7414405A610D36D518C81C2"/>
  </w:style>
  <w:style w:type="paragraph" w:customStyle="1" w:styleId="45BDD5D3105141D2A15FE3C00116F1A3">
    <w:name w:val="45BDD5D3105141D2A15FE3C00116F1A3"/>
  </w:style>
  <w:style w:type="paragraph" w:customStyle="1" w:styleId="DE5F6B28393D4E0B8EB32C02F10DD33F">
    <w:name w:val="DE5F6B28393D4E0B8EB32C02F10DD33F"/>
  </w:style>
  <w:style w:type="paragraph" w:customStyle="1" w:styleId="D0DE14FEB16841C1ACA0B533A89F1C5E">
    <w:name w:val="D0DE14FEB16841C1ACA0B533A89F1C5E"/>
  </w:style>
  <w:style w:type="paragraph" w:customStyle="1" w:styleId="8D6878E200C5444CB61774A67302D9DA">
    <w:name w:val="8D6878E200C5444CB61774A67302D9DA"/>
  </w:style>
  <w:style w:type="paragraph" w:customStyle="1" w:styleId="84FEB4FEB9C841A0A9BC7B776F091A6A">
    <w:name w:val="84FEB4FEB9C841A0A9BC7B776F091A6A"/>
  </w:style>
  <w:style w:type="paragraph" w:customStyle="1" w:styleId="FC06B950D0544B71813E7E4399CA4611">
    <w:name w:val="FC06B950D0544B71813E7E4399CA4611"/>
  </w:style>
  <w:style w:type="paragraph" w:customStyle="1" w:styleId="5BB156EEFF164D3987BF31C8460EB14D">
    <w:name w:val="5BB156EEFF164D3987BF31C8460EB14D"/>
  </w:style>
  <w:style w:type="paragraph" w:customStyle="1" w:styleId="9D7103092EDD41919685C5CCBBCA12DC">
    <w:name w:val="9D7103092EDD41919685C5CCBBCA12DC"/>
  </w:style>
  <w:style w:type="paragraph" w:customStyle="1" w:styleId="00573B5B56A94060A397D376494E1BE4">
    <w:name w:val="00573B5B56A94060A397D376494E1BE4"/>
  </w:style>
  <w:style w:type="paragraph" w:customStyle="1" w:styleId="ED7D6CE05F06440DBD8D626DD87DF180">
    <w:name w:val="ED7D6CE05F06440DBD8D626DD87DF180"/>
  </w:style>
  <w:style w:type="paragraph" w:customStyle="1" w:styleId="16DBBB10412C49C2A569D1274CB7D034">
    <w:name w:val="16DBBB10412C49C2A569D1274CB7D034"/>
  </w:style>
  <w:style w:type="paragraph" w:customStyle="1" w:styleId="91854F4B9E8749F7AF693E27E9ADBD79">
    <w:name w:val="91854F4B9E8749F7AF693E27E9ADBD79"/>
  </w:style>
  <w:style w:type="paragraph" w:customStyle="1" w:styleId="926A08B3EE8D4EB09D8871B7866A41FF">
    <w:name w:val="926A08B3EE8D4EB09D8871B7866A41FF"/>
  </w:style>
  <w:style w:type="paragraph" w:customStyle="1" w:styleId="FBC50F0A72CF4C86A9B042B8B9E0EC8A">
    <w:name w:val="FBC50F0A72CF4C86A9B042B8B9E0EC8A"/>
  </w:style>
  <w:style w:type="paragraph" w:customStyle="1" w:styleId="FAE8CEE9468C42B9B956F4D0E85A10EB">
    <w:name w:val="FAE8CEE9468C42B9B956F4D0E85A10EB"/>
  </w:style>
  <w:style w:type="paragraph" w:customStyle="1" w:styleId="FDB11574D0124983A1F71F57B2047733">
    <w:name w:val="FDB11574D0124983A1F71F57B2047733"/>
  </w:style>
  <w:style w:type="paragraph" w:customStyle="1" w:styleId="81A13006E0DC4A0AB3097EA064CCB88A">
    <w:name w:val="81A13006E0DC4A0AB3097EA064CCB88A"/>
  </w:style>
  <w:style w:type="paragraph" w:customStyle="1" w:styleId="B3109D885C3245768CA180AB366464D1">
    <w:name w:val="B3109D885C3245768CA180AB366464D1"/>
  </w:style>
  <w:style w:type="paragraph" w:customStyle="1" w:styleId="7D4B635D5192438F945959305E746EBE">
    <w:name w:val="7D4B635D5192438F945959305E746EBE"/>
  </w:style>
  <w:style w:type="paragraph" w:customStyle="1" w:styleId="09A1BC24E9904C1EA418F20A53EA2BBA">
    <w:name w:val="09A1BC24E9904C1EA418F20A53EA2BBA"/>
  </w:style>
  <w:style w:type="paragraph" w:customStyle="1" w:styleId="B0DCC23DEE5449FF9124DBB3773F8E07">
    <w:name w:val="B0DCC23DEE5449FF9124DBB3773F8E07"/>
  </w:style>
  <w:style w:type="paragraph" w:customStyle="1" w:styleId="F65AA24B4E614D47B8CB619A9FC2F6B4">
    <w:name w:val="F65AA24B4E614D47B8CB619A9FC2F6B4"/>
  </w:style>
  <w:style w:type="paragraph" w:customStyle="1" w:styleId="6BDDB07D95204198AF043A330116DCD1">
    <w:name w:val="6BDDB07D95204198AF043A330116DCD1"/>
  </w:style>
  <w:style w:type="paragraph" w:customStyle="1" w:styleId="01C3C742E8014254A6610A9D05A71468">
    <w:name w:val="01C3C742E8014254A6610A9D05A71468"/>
  </w:style>
  <w:style w:type="paragraph" w:customStyle="1" w:styleId="1B81E0BB044D4B21B4CA675E771451B8">
    <w:name w:val="1B81E0BB044D4B21B4CA675E771451B8"/>
    <w:rsid w:val="006C121C"/>
  </w:style>
  <w:style w:type="paragraph" w:customStyle="1" w:styleId="917BC5609B334D4CAB8DD61115FC7415">
    <w:name w:val="917BC5609B334D4CAB8DD61115FC7415"/>
    <w:rsid w:val="002E7D01"/>
  </w:style>
  <w:style w:type="paragraph" w:customStyle="1" w:styleId="9F2F019F1777454DA803056C694624D5">
    <w:name w:val="9F2F019F1777454DA803056C694624D5"/>
    <w:rsid w:val="002E7D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Short essay outlin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879246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2013-02-25T14:44:00+00:00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1676412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TP104022097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0016D-A62B-4DD5-897A-E5C45EE9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9E1811-84BF-463B-AD19-FA13CF0ECD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A1F3C9-ED13-4BE7-BB40-249447F4581D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12FC2586-DF58-4ACF-BDF1-4970BA7C3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Rövid esszévázlat</Template>
  <TotalTime>0</TotalTime>
  <Pages>16</Pages>
  <Words>939</Words>
  <Characters>6480</Characters>
  <Application>Microsoft Office Word</Application>
  <DocSecurity>0</DocSecurity>
  <Lines>54</Lines>
  <Paragraphs>14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NotifyPhotography Kft. irodaház
(Készítette: Ujszászi Vivien, Pintér Botond )
Budaörs</vt:lpstr>
      <vt:lpstr/>
    </vt:vector>
  </TitlesOfParts>
  <Company/>
  <LinksUpToDate>false</LinksUpToDate>
  <CharactersWithSpaces>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NotifyPhotography Kft. irodaház
(Készítette: Ujszászi Vivien, Pintér Botond )
Budaörs</dc:title>
  <dc:creator>Pintér Botond Sándor</dc:creator>
  <cp:lastModifiedBy>Pintér Botond Sándor</cp:lastModifiedBy>
  <cp:revision>15</cp:revision>
  <dcterms:created xsi:type="dcterms:W3CDTF">2025-09-04T08:05:00Z</dcterms:created>
  <dcterms:modified xsi:type="dcterms:W3CDTF">2025-11-19T13:18:00Z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