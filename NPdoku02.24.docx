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2CEC" w:rsidRDefault="000B2CEC" w:rsidP="00582E6A">
      <w:pPr>
        <w:jc w:val="center"/>
        <w:rPr>
          <w:color w:val="5B9BD5" w:themeColor="accent1"/>
        </w:rPr>
      </w:pPr>
    </w:p>
    <w:sdt>
      <w:sdtPr>
        <w:rPr>
          <w:color w:val="5B9BD5" w:themeColor="accent1"/>
        </w:rPr>
        <w:id w:val="213837477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582E6A" w:rsidRDefault="00582E6A" w:rsidP="00582E6A">
          <w:pPr>
            <w:jc w:val="center"/>
          </w:pPr>
          <w:r>
            <w:rPr>
              <w:rFonts w:ascii="Calibri" w:hAnsi="Calibri" w:cs="Calibri"/>
              <w:noProof/>
              <w:color w:val="000000"/>
              <w:bdr w:val="none" w:sz="0" w:space="0" w:color="auto" w:frame="1"/>
            </w:rPr>
            <w:drawing>
              <wp:inline distT="0" distB="0" distL="0" distR="0" wp14:anchorId="3152C582" wp14:editId="4F6FEB76">
                <wp:extent cx="3384550" cy="838200"/>
                <wp:effectExtent l="0" t="0" r="6350" b="0"/>
                <wp:docPr id="83595539" name="Kép 1" descr="A képen szöveg, Betűtípus, embléma, Grafika látható&#10;&#10;Automatikusan generált leírá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 képen szöveg, Betűtípus, embléma, Grafika látható&#10;&#10;Automatikusan generált leírá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845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582E6A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933811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Szent Benedek Technikum és Gimnázium </w:t>
          </w:r>
        </w:p>
        <w:p w:rsidR="00582E6A" w:rsidRPr="0092206E" w:rsidRDefault="00582E6A" w:rsidP="00582E6A">
          <w:pPr>
            <w:spacing w:after="168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933811">
            <w:rPr>
              <w:rFonts w:ascii="Times New Roman" w:hAnsi="Times New Roman" w:cs="Times New Roman"/>
              <w:b/>
              <w:bCs/>
              <w:sz w:val="40"/>
              <w:szCs w:val="40"/>
            </w:rPr>
            <w:t>Budaörsi Tagintézménye</w:t>
          </w:r>
        </w:p>
        <w:p w:rsidR="00582E6A" w:rsidRPr="00083561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56"/>
              <w:szCs w:val="56"/>
            </w:rPr>
          </w:pPr>
          <w:r w:rsidRPr="00083561">
            <w:rPr>
              <w:rFonts w:ascii="Times New Roman" w:hAnsi="Times New Roman" w:cs="Times New Roman"/>
              <w:b/>
              <w:bCs/>
              <w:sz w:val="56"/>
              <w:szCs w:val="56"/>
            </w:rPr>
            <w:t>Hálózattervezési és kivitelezési vizsgaremek dokumentáció</w:t>
          </w:r>
        </w:p>
        <w:p w:rsidR="00582E6A" w:rsidRPr="004D0102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Informatika és távközlés</w:t>
          </w:r>
        </w:p>
        <w:p w:rsidR="00582E6A" w:rsidRDefault="00582E6A" w:rsidP="00582E6A">
          <w:pPr>
            <w:spacing w:after="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Informatikai rendszer- és </w:t>
          </w:r>
        </w:p>
        <w:p w:rsidR="00582E6A" w:rsidRPr="004D0102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alkalmazásüzemeltető technikus</w:t>
          </w:r>
        </w:p>
        <w:p w:rsidR="00582E6A" w:rsidRPr="004D0102" w:rsidRDefault="00582E6A" w:rsidP="00582E6A">
          <w:pPr>
            <w:spacing w:after="1320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5 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0612 12 02</w:t>
          </w:r>
        </w:p>
        <w:p w:rsidR="00582E6A" w:rsidRDefault="00582E6A" w:rsidP="00582E6A">
          <w:pPr>
            <w:ind w:left="2832" w:firstLine="708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>Pintér Botond</w:t>
          </w:r>
        </w:p>
        <w:p w:rsidR="00582E6A" w:rsidRPr="004D0102" w:rsidRDefault="00582E6A" w:rsidP="00582E6A">
          <w:pPr>
            <w:ind w:left="2832" w:firstLine="708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>Ujszászi Vivien</w:t>
          </w:r>
        </w:p>
        <w:p w:rsidR="00582E6A" w:rsidRPr="004D0102" w:rsidRDefault="00582E6A" w:rsidP="00582E6A">
          <w:pPr>
            <w:jc w:val="right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sz w:val="40"/>
              <w:szCs w:val="40"/>
            </w:rPr>
            <w:t>202</w:t>
          </w:r>
          <w:r>
            <w:rPr>
              <w:rFonts w:ascii="Times New Roman" w:hAnsi="Times New Roman" w:cs="Times New Roman"/>
              <w:sz w:val="40"/>
              <w:szCs w:val="40"/>
            </w:rPr>
            <w:t>1</w:t>
          </w:r>
          <w:r w:rsidRPr="004D0102">
            <w:rPr>
              <w:rFonts w:ascii="Times New Roman" w:hAnsi="Times New Roman" w:cs="Times New Roman"/>
              <w:sz w:val="40"/>
              <w:szCs w:val="40"/>
            </w:rPr>
            <w:t>-2</w:t>
          </w:r>
          <w:r>
            <w:rPr>
              <w:rFonts w:ascii="Times New Roman" w:hAnsi="Times New Roman" w:cs="Times New Roman"/>
              <w:sz w:val="40"/>
              <w:szCs w:val="40"/>
            </w:rPr>
            <w:t>6</w:t>
          </w:r>
        </w:p>
        <w:p w:rsidR="00A769E6" w:rsidRPr="001437D1" w:rsidRDefault="00582E6A" w:rsidP="001437D1">
          <w:pPr>
            <w:spacing w:after="720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sz w:val="40"/>
              <w:szCs w:val="40"/>
            </w:rPr>
            <w:t>Konzulens</w:t>
          </w:r>
          <w:r>
            <w:rPr>
              <w:rFonts w:ascii="Times New Roman" w:hAnsi="Times New Roman" w:cs="Times New Roman"/>
              <w:sz w:val="40"/>
              <w:szCs w:val="40"/>
            </w:rPr>
            <w:t xml:space="preserve">ek: </w:t>
          </w:r>
          <w:proofErr w:type="spellStart"/>
          <w:r>
            <w:rPr>
              <w:rFonts w:ascii="Times New Roman" w:hAnsi="Times New Roman" w:cs="Times New Roman"/>
              <w:sz w:val="40"/>
              <w:szCs w:val="40"/>
            </w:rPr>
            <w:t>Landek</w:t>
          </w:r>
          <w:proofErr w:type="spellEnd"/>
          <w:r>
            <w:rPr>
              <w:rFonts w:ascii="Times New Roman" w:hAnsi="Times New Roman" w:cs="Times New Roman"/>
              <w:sz w:val="40"/>
              <w:szCs w:val="40"/>
            </w:rPr>
            <w:t xml:space="preserve"> Péter</w:t>
          </w:r>
          <w:r w:rsidR="00C5439C">
            <w:rPr>
              <w:rFonts w:ascii="Times New Roman" w:hAnsi="Times New Roman" w:cs="Times New Roman"/>
              <w:sz w:val="40"/>
              <w:szCs w:val="40"/>
            </w:rPr>
            <w:t>, Kiszely Andrea</w:t>
          </w:r>
          <w:r>
            <w:rPr>
              <w:rFonts w:ascii="Times New Roman" w:hAnsi="Times New Roman" w:cs="Times New Roman"/>
              <w:sz w:val="40"/>
              <w:szCs w:val="40"/>
            </w:rPr>
            <w:t xml:space="preserve"> és Ferenczy Márk</w:t>
          </w:r>
        </w:p>
      </w:sdtContent>
    </w:sdt>
    <w:p w:rsidR="00C55AE2" w:rsidRDefault="00370FA8" w:rsidP="00402C54">
      <w:pPr>
        <w:pStyle w:val="Cmsor1"/>
        <w:numPr>
          <w:ilvl w:val="0"/>
          <w:numId w:val="8"/>
        </w:numPr>
      </w:pPr>
      <w:r>
        <w:lastRenderedPageBreak/>
        <w:t>Bevezető</w:t>
      </w:r>
    </w:p>
    <w:p w:rsidR="00540068" w:rsidRDefault="00540068" w:rsidP="00540068">
      <w:pPr>
        <w:pStyle w:val="NormlWeb"/>
        <w:numPr>
          <w:ilvl w:val="0"/>
          <w:numId w:val="38"/>
        </w:numPr>
      </w:pPr>
      <w:r>
        <w:t xml:space="preserve">A vizsgaremek keretében a </w:t>
      </w:r>
      <w:proofErr w:type="spellStart"/>
      <w:r>
        <w:t>NotifyPhotography</w:t>
      </w:r>
      <w:proofErr w:type="spellEnd"/>
      <w:r>
        <w:t xml:space="preserve"> Kft. irodaházának hálózati infrastruktúráját terveztük meg és dokumentáltuk.</w:t>
      </w:r>
    </w:p>
    <w:p w:rsidR="00540068" w:rsidRDefault="00540068" w:rsidP="001437D1">
      <w:pPr>
        <w:pStyle w:val="NormlWeb"/>
        <w:numPr>
          <w:ilvl w:val="0"/>
          <w:numId w:val="38"/>
        </w:numPr>
      </w:pPr>
      <w:r>
        <w:t xml:space="preserve">A rendszer célja egy </w:t>
      </w:r>
      <w:r>
        <w:rPr>
          <w:rStyle w:val="Kiemels2"/>
          <w:rFonts w:eastAsiaTheme="majorEastAsia"/>
        </w:rPr>
        <w:t>stabil, biztonságos és skálázható informatikai hálózat</w:t>
      </w:r>
      <w:r>
        <w:t xml:space="preserve"> kialakítása, amely képes kiszolgálni az iroda mindennapi adminisztratív, kreatív és vendégforgalmi igényeit.</w:t>
      </w:r>
    </w:p>
    <w:p w:rsidR="00540068" w:rsidRDefault="00540068" w:rsidP="00540068">
      <w:pPr>
        <w:pStyle w:val="NormlWeb"/>
        <w:numPr>
          <w:ilvl w:val="0"/>
          <w:numId w:val="38"/>
        </w:numPr>
      </w:pPr>
      <w:r>
        <w:t>A vállalat két telephellyel rendelkezik:</w:t>
      </w:r>
    </w:p>
    <w:p w:rsidR="00540068" w:rsidRDefault="00540068" w:rsidP="00540068">
      <w:pPr>
        <w:pStyle w:val="NormlWeb"/>
        <w:numPr>
          <w:ilvl w:val="0"/>
          <w:numId w:val="37"/>
        </w:numPr>
      </w:pPr>
      <w:r>
        <w:t>Budapesti irodaház</w:t>
      </w:r>
    </w:p>
    <w:p w:rsidR="00540068" w:rsidRDefault="00540068" w:rsidP="00540068">
      <w:pPr>
        <w:pStyle w:val="NormlWeb"/>
        <w:numPr>
          <w:ilvl w:val="0"/>
          <w:numId w:val="37"/>
        </w:numPr>
      </w:pPr>
      <w:r>
        <w:t>Budaörsi irodaház</w:t>
      </w:r>
    </w:p>
    <w:p w:rsidR="00540068" w:rsidRPr="00540068" w:rsidRDefault="00540068" w:rsidP="001773DF">
      <w:pPr>
        <w:pStyle w:val="NormlWeb"/>
        <w:ind w:left="1080"/>
      </w:pPr>
      <w:r>
        <w:t xml:space="preserve">Mindkét helyszínen </w:t>
      </w:r>
      <w:r>
        <w:rPr>
          <w:rStyle w:val="Kiemels2"/>
          <w:rFonts w:eastAsiaTheme="majorEastAsia"/>
        </w:rPr>
        <w:t>azonos logikai felépítésű</w:t>
      </w:r>
      <w:r>
        <w:t>, de eltérő méretű és terhelésű hálózati infrastruktúra működik, amely lehetővé teszi az egységes üzemeltetést és a jövőbeni bővíthetőséget.</w:t>
      </w:r>
    </w:p>
    <w:p w:rsidR="001773DF" w:rsidRPr="001773DF" w:rsidRDefault="001773DF" w:rsidP="001773DF">
      <w:pPr>
        <w:rPr>
          <w:b/>
          <w:bCs/>
          <w:highlight w:val="lightGray"/>
        </w:rPr>
      </w:pPr>
    </w:p>
    <w:p w:rsidR="001773DF" w:rsidRPr="00003256" w:rsidRDefault="001773DF" w:rsidP="00003256">
      <w:pPr>
        <w:pStyle w:val="Cmsor2"/>
      </w:pPr>
    </w:p>
    <w:p w:rsidR="00AB477F" w:rsidRPr="00AB477F" w:rsidRDefault="009A0CC3" w:rsidP="00AB477F">
      <w:pPr>
        <w:pStyle w:val="Cmsor1"/>
        <w:numPr>
          <w:ilvl w:val="0"/>
          <w:numId w:val="8"/>
        </w:numPr>
      </w:pPr>
      <w:r>
        <w:t>Alkalmazott technológiák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DHCP(</w:t>
      </w:r>
      <w:proofErr w:type="spellStart"/>
      <w:r>
        <w:t>Wireless</w:t>
      </w:r>
      <w:proofErr w:type="spellEnd"/>
      <w:r>
        <w:t xml:space="preserve"> Router. Szerverek)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ACL(</w:t>
      </w:r>
      <w:proofErr w:type="spellStart"/>
      <w:r>
        <w:t>Normal</w:t>
      </w:r>
      <w:proofErr w:type="spellEnd"/>
      <w:r>
        <w:t xml:space="preserve">, </w:t>
      </w:r>
      <w:proofErr w:type="spellStart"/>
      <w:r>
        <w:t>Extended</w:t>
      </w:r>
      <w:proofErr w:type="spellEnd"/>
      <w:r>
        <w:t>)</w:t>
      </w:r>
      <w:r w:rsidR="00A250D0">
        <w:t xml:space="preserve"> </w:t>
      </w:r>
    </w:p>
    <w:p w:rsidR="00D06F5D" w:rsidRPr="00D06F5D" w:rsidRDefault="00D06F5D" w:rsidP="00402C54">
      <w:pPr>
        <w:pStyle w:val="Cmsor1"/>
        <w:numPr>
          <w:ilvl w:val="0"/>
          <w:numId w:val="10"/>
        </w:numPr>
      </w:pPr>
      <w:r>
        <w:t>OSPF(AREA 0)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VLAN(10,20,30)</w:t>
      </w:r>
      <w:r w:rsidR="00A250D0">
        <w:t xml:space="preserve"> 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VTY(LOGIN)</w:t>
      </w:r>
    </w:p>
    <w:p w:rsidR="009A0CC3" w:rsidRDefault="00D06F5D" w:rsidP="00402C54">
      <w:pPr>
        <w:pStyle w:val="Cmsor1"/>
        <w:numPr>
          <w:ilvl w:val="0"/>
          <w:numId w:val="10"/>
        </w:numPr>
      </w:pPr>
      <w:r>
        <w:t>VIRTUAL MACHINE</w:t>
      </w:r>
      <w:r w:rsidR="00A250D0">
        <w:t xml:space="preserve"> </w:t>
      </w:r>
    </w:p>
    <w:p w:rsidR="009A0CC3" w:rsidRDefault="009A0CC3" w:rsidP="00402C54">
      <w:pPr>
        <w:pStyle w:val="Cmsor1"/>
        <w:numPr>
          <w:ilvl w:val="0"/>
          <w:numId w:val="10"/>
        </w:numPr>
      </w:pPr>
      <w:proofErr w:type="spellStart"/>
      <w:r>
        <w:t>Etherchannel</w:t>
      </w:r>
      <w:proofErr w:type="spellEnd"/>
      <w:r w:rsidR="00A250D0">
        <w:t xml:space="preserve"> </w:t>
      </w:r>
    </w:p>
    <w:p w:rsidR="009A0CC3" w:rsidRDefault="009A0CC3" w:rsidP="00402C54">
      <w:pPr>
        <w:pStyle w:val="Cmsor1"/>
        <w:numPr>
          <w:ilvl w:val="0"/>
          <w:numId w:val="10"/>
        </w:numPr>
      </w:pPr>
      <w:r>
        <w:t>Rapid PVST+</w:t>
      </w:r>
      <w:r w:rsidR="00A250D0">
        <w:t xml:space="preserve"> </w:t>
      </w:r>
    </w:p>
    <w:p w:rsidR="009A0CC3" w:rsidRDefault="009A0CC3" w:rsidP="00402C54">
      <w:pPr>
        <w:pStyle w:val="Cmsor1"/>
        <w:numPr>
          <w:ilvl w:val="0"/>
          <w:numId w:val="10"/>
        </w:numPr>
      </w:pPr>
      <w:proofErr w:type="spellStart"/>
      <w:r>
        <w:t>Portbiztonság</w:t>
      </w:r>
      <w:proofErr w:type="spellEnd"/>
      <w:r w:rsidR="00A250D0">
        <w:t xml:space="preserve"> </w:t>
      </w:r>
    </w:p>
    <w:p w:rsidR="00A250D0" w:rsidRDefault="009A0CC3" w:rsidP="00A250D0">
      <w:pPr>
        <w:pStyle w:val="Cmsor1"/>
        <w:numPr>
          <w:ilvl w:val="0"/>
          <w:numId w:val="10"/>
        </w:numPr>
      </w:pPr>
      <w:r>
        <w:t>HSRP(IPV4, V6)</w:t>
      </w:r>
      <w:r w:rsidR="00A250D0">
        <w:t xml:space="preserve"> </w:t>
      </w:r>
    </w:p>
    <w:p w:rsidR="009A0CC3" w:rsidRDefault="009A0CC3" w:rsidP="00A250D0">
      <w:pPr>
        <w:pStyle w:val="Cmsor1"/>
        <w:numPr>
          <w:ilvl w:val="0"/>
          <w:numId w:val="10"/>
        </w:numPr>
      </w:pPr>
      <w:r>
        <w:t>SSH az eszközök elérésé</w:t>
      </w:r>
      <w:r w:rsidR="00A250D0">
        <w:t>h</w:t>
      </w:r>
      <w:r>
        <w:t>ez</w:t>
      </w:r>
      <w:r w:rsidR="00A250D0">
        <w:t xml:space="preserve"> </w:t>
      </w:r>
    </w:p>
    <w:p w:rsidR="00660B4B" w:rsidRDefault="009A0CC3" w:rsidP="00AB477F">
      <w:pPr>
        <w:pStyle w:val="Cmsor1"/>
        <w:numPr>
          <w:ilvl w:val="0"/>
          <w:numId w:val="10"/>
        </w:numPr>
      </w:pPr>
      <w:r>
        <w:t xml:space="preserve">GRE </w:t>
      </w:r>
      <w:proofErr w:type="spellStart"/>
      <w:r>
        <w:t>Tunnel</w:t>
      </w:r>
      <w:proofErr w:type="spellEnd"/>
      <w:r w:rsidR="00A250D0">
        <w:t xml:space="preserve"> </w:t>
      </w:r>
    </w:p>
    <w:p w:rsidR="00765BE0" w:rsidRPr="00660B4B" w:rsidRDefault="00660B4B" w:rsidP="00660B4B">
      <w:pPr>
        <w:rPr>
          <w:b/>
          <w:bCs/>
        </w:rPr>
      </w:pPr>
      <w:r>
        <w:br w:type="page"/>
      </w:r>
    </w:p>
    <w:p w:rsidR="00403C9C" w:rsidRPr="00403C9C" w:rsidRDefault="00403C9C" w:rsidP="00403C9C">
      <w:pPr>
        <w:rPr>
          <w:b/>
          <w:lang w:val="hu-HU"/>
        </w:rPr>
      </w:pPr>
      <w:r w:rsidRPr="00403C9C">
        <w:rPr>
          <w:b/>
          <w:sz w:val="28"/>
          <w:lang w:val="hu-HU"/>
        </w:rPr>
        <w:lastRenderedPageBreak/>
        <w:t>Iroda</w:t>
      </w:r>
    </w:p>
    <w:p w:rsidR="000C5419" w:rsidRDefault="00403C9C" w:rsidP="00403C9C">
      <w:pPr>
        <w:pStyle w:val="Listaszerbekezds"/>
        <w:numPr>
          <w:ilvl w:val="0"/>
          <w:numId w:val="16"/>
        </w:numPr>
        <w:rPr>
          <w:lang w:val="hu-HU"/>
        </w:rPr>
      </w:pPr>
      <w:r w:rsidRPr="00403C9C">
        <w:rPr>
          <w:lang w:val="hu-HU"/>
        </w:rPr>
        <w:t>8db P</w:t>
      </w:r>
      <w:r w:rsidR="00FB3155">
        <w:rPr>
          <w:lang w:val="hu-HU"/>
        </w:rPr>
        <w:t>C</w:t>
      </w:r>
    </w:p>
    <w:p w:rsidR="00FB3155" w:rsidRDefault="002C3DDA" w:rsidP="00403C9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>4</w:t>
      </w:r>
      <w:r w:rsidR="00FB3155">
        <w:rPr>
          <w:lang w:val="hu-HU"/>
        </w:rPr>
        <w:t xml:space="preserve">db </w:t>
      </w:r>
      <w:proofErr w:type="spellStart"/>
      <w:r w:rsidR="00FB3155">
        <w:rPr>
          <w:lang w:val="hu-HU"/>
        </w:rPr>
        <w:t>Switch</w:t>
      </w:r>
      <w:proofErr w:type="spellEnd"/>
      <w:r>
        <w:rPr>
          <w:lang w:val="hu-HU"/>
        </w:rPr>
        <w:t>, 2db MLSW</w:t>
      </w:r>
    </w:p>
    <w:p w:rsidR="00403C9C" w:rsidRDefault="00403C9C" w:rsidP="00403C9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A SW3 </w:t>
      </w:r>
      <w:proofErr w:type="spellStart"/>
      <w:r>
        <w:rPr>
          <w:lang w:val="hu-HU"/>
        </w:rPr>
        <w:t>secret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password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consol</w:t>
      </w:r>
      <w:proofErr w:type="spellEnd"/>
      <w:r>
        <w:rPr>
          <w:lang w:val="hu-HU"/>
        </w:rPr>
        <w:t>, virtuális titkosítás is van (0,15)</w:t>
      </w:r>
    </w:p>
    <w:p w:rsidR="00FB3155" w:rsidRDefault="002C3DDA" w:rsidP="00403C9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>HSRP</w:t>
      </w:r>
    </w:p>
    <w:p w:rsidR="00150F34" w:rsidRDefault="006105B8" w:rsidP="00A4474C">
      <w:pPr>
        <w:pStyle w:val="Listaszerbekezds"/>
        <w:numPr>
          <w:ilvl w:val="0"/>
          <w:numId w:val="16"/>
        </w:numPr>
        <w:rPr>
          <w:lang w:val="hu-HU"/>
        </w:rPr>
      </w:pPr>
      <w:proofErr w:type="spellStart"/>
      <w:r>
        <w:rPr>
          <w:lang w:val="hu-HU"/>
        </w:rPr>
        <w:t>Vlan</w:t>
      </w:r>
      <w:r w:rsidR="00D0624B">
        <w:rPr>
          <w:lang w:val="hu-HU"/>
        </w:rPr>
        <w:t>ok</w:t>
      </w:r>
      <w:proofErr w:type="spellEnd"/>
      <w:r>
        <w:rPr>
          <w:lang w:val="hu-HU"/>
        </w:rPr>
        <w:t xml:space="preserve"> 10,20,30,40,99(</w:t>
      </w:r>
      <w:proofErr w:type="spellStart"/>
      <w:r>
        <w:rPr>
          <w:lang w:val="hu-HU"/>
        </w:rPr>
        <w:t>Native</w:t>
      </w:r>
      <w:proofErr w:type="spellEnd"/>
      <w:r>
        <w:rPr>
          <w:lang w:val="hu-HU"/>
        </w:rPr>
        <w:t>)</w:t>
      </w:r>
    </w:p>
    <w:p w:rsidR="00C5439C" w:rsidRDefault="00C5439C" w:rsidP="00A4474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>NFC-s beléptető kártyával engedélyezett a belépés</w:t>
      </w:r>
    </w:p>
    <w:p w:rsidR="00660B4B" w:rsidRPr="00AB477F" w:rsidRDefault="00660B4B" w:rsidP="00660B4B">
      <w:pPr>
        <w:pStyle w:val="Listaszerbekezds"/>
        <w:rPr>
          <w:lang w:val="hu-HU"/>
        </w:rPr>
      </w:pPr>
    </w:p>
    <w:p w:rsidR="00150F34" w:rsidRDefault="002C3DDA">
      <w:pPr>
        <w:rPr>
          <w:lang w:val="hu-HU"/>
        </w:rPr>
      </w:pPr>
      <w:r>
        <w:rPr>
          <w:noProof/>
          <w:lang w:val="hu-H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3121774</wp:posOffset>
            </wp:positionV>
            <wp:extent cx="5727700" cy="3709670"/>
            <wp:effectExtent l="0" t="0" r="6350" b="5080"/>
            <wp:wrapSquare wrapText="bothSides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hu-H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19856</wp:posOffset>
            </wp:positionV>
            <wp:extent cx="4858385" cy="3134360"/>
            <wp:effectExtent l="0" t="0" r="0" b="889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0F34">
        <w:rPr>
          <w:lang w:val="hu-HU"/>
        </w:rPr>
        <w:br w:type="page"/>
      </w: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lastRenderedPageBreak/>
        <w:t>Stúdió</w:t>
      </w:r>
    </w:p>
    <w:p w:rsidR="00E4050C" w:rsidRPr="00E4050C" w:rsidRDefault="00E4050C" w:rsidP="00E4050C">
      <w:pPr>
        <w:pStyle w:val="NormlWeb"/>
        <w:rPr>
          <w:b/>
        </w:rPr>
      </w:pPr>
      <w:r w:rsidRPr="00E4050C">
        <w:rPr>
          <w:b/>
        </w:rPr>
        <w:t xml:space="preserve">A stúdió kifejezetten </w:t>
      </w:r>
      <w:proofErr w:type="spellStart"/>
      <w:r>
        <w:rPr>
          <w:b/>
        </w:rPr>
        <w:t>wireless</w:t>
      </w:r>
      <w:proofErr w:type="spellEnd"/>
      <w:r w:rsidRPr="00E4050C">
        <w:rPr>
          <w:b/>
        </w:rPr>
        <w:t xml:space="preserve"> eszközökre optimalizált környezet.</w:t>
      </w:r>
    </w:p>
    <w:p w:rsidR="00E4050C" w:rsidRDefault="00E4050C" w:rsidP="00E4050C">
      <w:pPr>
        <w:pStyle w:val="NormlWeb"/>
      </w:pPr>
      <w:r>
        <w:t>Eszközök:</w:t>
      </w:r>
    </w:p>
    <w:p w:rsidR="00E4050C" w:rsidRDefault="00E4050C" w:rsidP="00E4050C">
      <w:pPr>
        <w:pStyle w:val="NormlWeb"/>
        <w:numPr>
          <w:ilvl w:val="0"/>
          <w:numId w:val="20"/>
        </w:numPr>
      </w:pPr>
      <w:r>
        <w:t xml:space="preserve">3 db </w:t>
      </w:r>
      <w:proofErr w:type="spellStart"/>
      <w:r>
        <w:t>TabletPC</w:t>
      </w:r>
      <w:proofErr w:type="spellEnd"/>
    </w:p>
    <w:p w:rsidR="00E4050C" w:rsidRDefault="00E4050C" w:rsidP="00E4050C">
      <w:pPr>
        <w:pStyle w:val="NormlWeb"/>
        <w:numPr>
          <w:ilvl w:val="0"/>
          <w:numId w:val="20"/>
        </w:numPr>
      </w:pPr>
      <w:r>
        <w:t>1 db okostelefon</w:t>
      </w:r>
    </w:p>
    <w:p w:rsidR="00E4050C" w:rsidRDefault="00E4050C" w:rsidP="00E4050C">
      <w:pPr>
        <w:pStyle w:val="NormlWeb"/>
        <w:numPr>
          <w:ilvl w:val="0"/>
          <w:numId w:val="20"/>
        </w:numPr>
      </w:pPr>
      <w:r>
        <w:t>1 db laptop</w:t>
      </w:r>
    </w:p>
    <w:p w:rsidR="00C5439C" w:rsidRPr="00C5439C" w:rsidRDefault="00C5439C" w:rsidP="00C5439C">
      <w:pPr>
        <w:pStyle w:val="Listaszerbekezds"/>
        <w:numPr>
          <w:ilvl w:val="0"/>
          <w:numId w:val="20"/>
        </w:numPr>
        <w:rPr>
          <w:lang w:val="hu-HU"/>
        </w:rPr>
      </w:pPr>
      <w:r>
        <w:rPr>
          <w:lang w:val="hu-HU"/>
        </w:rPr>
        <w:t>NFC-s beléptető kártyával engedélyezett a belépés</w:t>
      </w:r>
    </w:p>
    <w:p w:rsidR="00E4050C" w:rsidRDefault="00E4050C" w:rsidP="00E4050C">
      <w:pPr>
        <w:pStyle w:val="NormlWeb"/>
      </w:pPr>
      <w:r>
        <w:t>Hálózat:</w:t>
      </w:r>
    </w:p>
    <w:p w:rsidR="00E4050C" w:rsidRDefault="00E4050C" w:rsidP="00E4050C">
      <w:pPr>
        <w:pStyle w:val="NormlWeb"/>
        <w:numPr>
          <w:ilvl w:val="0"/>
          <w:numId w:val="21"/>
        </w:numPr>
      </w:pPr>
      <w:r>
        <w:t xml:space="preserve">Teljes mértékben </w:t>
      </w:r>
      <w:proofErr w:type="spellStart"/>
      <w:r>
        <w:t>wireless</w:t>
      </w:r>
      <w:proofErr w:type="spellEnd"/>
    </w:p>
    <w:p w:rsidR="00E4050C" w:rsidRDefault="00E4050C" w:rsidP="00E4050C">
      <w:pPr>
        <w:pStyle w:val="NormlWeb"/>
        <w:numPr>
          <w:ilvl w:val="0"/>
          <w:numId w:val="21"/>
        </w:numPr>
      </w:pPr>
      <w:r>
        <w:t>DHCP-alapú címkiosztás</w:t>
      </w:r>
    </w:p>
    <w:p w:rsidR="00E4050C" w:rsidRDefault="00E4050C" w:rsidP="00E4050C">
      <w:pPr>
        <w:pStyle w:val="NormlWeb"/>
        <w:numPr>
          <w:ilvl w:val="0"/>
          <w:numId w:val="21"/>
        </w:numPr>
      </w:pPr>
      <w:r>
        <w:t>IP-tartomány: 192.168.0.0/24</w:t>
      </w:r>
    </w:p>
    <w:p w:rsidR="003C32C5" w:rsidRDefault="003C32C5" w:rsidP="003C32C5">
      <w:pPr>
        <w:pStyle w:val="NormlWeb"/>
        <w:ind w:left="720"/>
      </w:pPr>
    </w:p>
    <w:p w:rsidR="003C32C5" w:rsidRPr="003C32C5" w:rsidRDefault="003C32C5" w:rsidP="003C32C5">
      <w:pPr>
        <w:pStyle w:val="NormlWeb"/>
        <w:ind w:left="72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23D8276">
            <wp:simplePos x="0" y="0"/>
            <wp:positionH relativeFrom="margin">
              <wp:align>right</wp:align>
            </wp:positionH>
            <wp:positionV relativeFrom="paragraph">
              <wp:posOffset>3154045</wp:posOffset>
            </wp:positionV>
            <wp:extent cx="5732145" cy="1719580"/>
            <wp:effectExtent l="0" t="0" r="1905" b="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8A3D331">
            <wp:simplePos x="0" y="0"/>
            <wp:positionH relativeFrom="margin">
              <wp:align>left</wp:align>
            </wp:positionH>
            <wp:positionV relativeFrom="paragraph">
              <wp:posOffset>220980</wp:posOffset>
            </wp:positionV>
            <wp:extent cx="5572125" cy="2762250"/>
            <wp:effectExtent l="0" t="0" r="9525" b="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0F34" w:rsidRPr="003C32C5">
        <w:br w:type="page"/>
      </w: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lastRenderedPageBreak/>
        <w:t>Recepció</w:t>
      </w:r>
    </w:p>
    <w:p w:rsidR="00E4050C" w:rsidRPr="00E4050C" w:rsidRDefault="00E4050C" w:rsidP="00E40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b/>
          <w:sz w:val="24"/>
          <w:szCs w:val="24"/>
          <w:lang w:val="hu-HU" w:eastAsia="hu-HU"/>
        </w:rPr>
        <w:t>A recepció a vendégek és ügyfelek elsődleges kapcsolattartási pontja.</w:t>
      </w:r>
    </w:p>
    <w:p w:rsidR="00E4050C" w:rsidRPr="00E4050C" w:rsidRDefault="00E4050C" w:rsidP="00E40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Eszközök:</w:t>
      </w:r>
    </w:p>
    <w:p w:rsidR="00E4050C" w:rsidRPr="00E4050C" w:rsidRDefault="009E1F7A" w:rsidP="00E405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4</w:t>
      </w:r>
      <w:r w:rsidR="00E4050C"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db PC</w:t>
      </w:r>
    </w:p>
    <w:p w:rsidR="00E4050C" w:rsidRPr="00E4050C" w:rsidRDefault="009E1F7A" w:rsidP="00E405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1</w:t>
      </w:r>
      <w:r w:rsidR="00E4050C"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db </w:t>
      </w:r>
      <w:proofErr w:type="spellStart"/>
      <w:r w:rsidR="00E4050C"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switch</w:t>
      </w:r>
      <w:proofErr w:type="spellEnd"/>
    </w:p>
    <w:p w:rsidR="00E4050C" w:rsidRPr="00E4050C" w:rsidRDefault="00E4050C" w:rsidP="00E40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Hálózat:</w:t>
      </w:r>
    </w:p>
    <w:p w:rsidR="00E4050C" w:rsidRPr="00E4050C" w:rsidRDefault="00E4050C" w:rsidP="00E405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Vezetékes LAN kapcsolat</w:t>
      </w:r>
    </w:p>
    <w:p w:rsidR="00E4050C" w:rsidRPr="00E4050C" w:rsidRDefault="00E4050C" w:rsidP="00E405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IP-címtartomány: 192.168.3.0/24</w:t>
      </w:r>
    </w:p>
    <w:p w:rsidR="00E4050C" w:rsidRPr="00E4050C" w:rsidRDefault="00E4050C" w:rsidP="00E40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Wireless</w:t>
      </w:r>
      <w:proofErr w:type="spellEnd"/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kapcsolat:</w:t>
      </w:r>
    </w:p>
    <w:p w:rsidR="00E4050C" w:rsidRDefault="00E4050C" w:rsidP="00E405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Korlátozott, elkülönített hálózat</w:t>
      </w:r>
      <w:r w:rsidR="009E1F7A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ezért nincs </w:t>
      </w:r>
      <w:proofErr w:type="spellStart"/>
      <w:r w:rsidR="009E1F7A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Wireless</w:t>
      </w:r>
      <w:proofErr w:type="spellEnd"/>
      <w:r w:rsidR="009E1F7A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hálózat</w:t>
      </w:r>
    </w:p>
    <w:p w:rsidR="00E4050C" w:rsidRDefault="00C03F48">
      <w:pP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9007EAE">
            <wp:simplePos x="0" y="0"/>
            <wp:positionH relativeFrom="margin">
              <wp:align>right</wp:align>
            </wp:positionH>
            <wp:positionV relativeFrom="paragraph">
              <wp:posOffset>3085465</wp:posOffset>
            </wp:positionV>
            <wp:extent cx="5732145" cy="1367155"/>
            <wp:effectExtent l="0" t="0" r="1905" b="4445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32C5">
        <w:rPr>
          <w:noProof/>
        </w:rPr>
        <w:drawing>
          <wp:anchor distT="0" distB="0" distL="114300" distR="114300" simplePos="0" relativeHeight="251664384" behindDoc="0" locked="0" layoutInCell="1" allowOverlap="1" wp14:anchorId="5458729C">
            <wp:simplePos x="0" y="0"/>
            <wp:positionH relativeFrom="margin">
              <wp:align>center</wp:align>
            </wp:positionH>
            <wp:positionV relativeFrom="paragraph">
              <wp:posOffset>608965</wp:posOffset>
            </wp:positionV>
            <wp:extent cx="4124325" cy="2152650"/>
            <wp:effectExtent l="0" t="0" r="9525" b="0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050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br w:type="page"/>
      </w:r>
    </w:p>
    <w:p w:rsidR="00E4050C" w:rsidRPr="00E4050C" w:rsidRDefault="00E4050C" w:rsidP="00E405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t>Szerverfarm</w:t>
      </w:r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 xml:space="preserve">A szerverszoba a teljes hálózat központi eleme, ahol az üzleti és </w:t>
      </w:r>
      <w:proofErr w:type="spellStart"/>
      <w:r w:rsidRPr="007C6400">
        <w:rPr>
          <w:lang w:val="hu-HU"/>
        </w:rPr>
        <w:t>infrastru</w:t>
      </w:r>
      <w:bookmarkStart w:id="0" w:name="_GoBack"/>
      <w:bookmarkEnd w:id="0"/>
      <w:r w:rsidRPr="007C6400">
        <w:rPr>
          <w:lang w:val="hu-HU"/>
        </w:rPr>
        <w:t>ktúrális</w:t>
      </w:r>
      <w:proofErr w:type="spellEnd"/>
      <w:r w:rsidRPr="007C6400">
        <w:rPr>
          <w:lang w:val="hu-HU"/>
        </w:rPr>
        <w:t xml:space="preserve"> szolgáltatások futnak.</w:t>
      </w:r>
    </w:p>
    <w:p w:rsidR="007C6400" w:rsidRPr="009E1F7A" w:rsidRDefault="007C6400" w:rsidP="009E1F7A">
      <w:pPr>
        <w:pStyle w:val="Listaszerbekezds"/>
        <w:rPr>
          <w:lang w:val="hu-HU"/>
        </w:rPr>
      </w:pPr>
      <w:r w:rsidRPr="007C6400">
        <w:rPr>
          <w:lang w:val="hu-HU"/>
        </w:rPr>
        <w:t>Itt található:</w:t>
      </w:r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 xml:space="preserve">1 db </w:t>
      </w:r>
      <w:r w:rsidR="00C03F48">
        <w:rPr>
          <w:lang w:val="hu-HU"/>
        </w:rPr>
        <w:t>Linux</w:t>
      </w:r>
      <w:r w:rsidRPr="007C6400">
        <w:rPr>
          <w:lang w:val="hu-HU"/>
        </w:rPr>
        <w:t xml:space="preserve"> Server (</w:t>
      </w:r>
      <w:r w:rsidR="00C03F48">
        <w:rPr>
          <w:lang w:val="hu-HU"/>
        </w:rPr>
        <w:t>DHCP,</w:t>
      </w:r>
      <w:r w:rsidRPr="007C6400">
        <w:rPr>
          <w:lang w:val="hu-HU"/>
        </w:rPr>
        <w:t xml:space="preserve"> </w:t>
      </w:r>
      <w:r w:rsidR="00C03F48">
        <w:rPr>
          <w:lang w:val="hu-HU"/>
        </w:rPr>
        <w:t>web</w:t>
      </w:r>
      <w:r w:rsidRPr="007C6400">
        <w:rPr>
          <w:lang w:val="hu-HU"/>
        </w:rPr>
        <w:t>szerver)</w:t>
      </w:r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>ASA típusú tűzfal</w:t>
      </w:r>
    </w:p>
    <w:p w:rsidR="007C6400" w:rsidRPr="007C6400" w:rsidRDefault="007C6400" w:rsidP="007C6400">
      <w:pPr>
        <w:pStyle w:val="Listaszerbekezds"/>
        <w:numPr>
          <w:ilvl w:val="0"/>
          <w:numId w:val="16"/>
        </w:numPr>
        <w:rPr>
          <w:lang w:val="hu-HU"/>
        </w:rPr>
      </w:pPr>
      <w:r w:rsidRPr="007C6400">
        <w:rPr>
          <w:lang w:val="hu-HU"/>
        </w:rPr>
        <w:t>1 db adminisztrátori munkaállomás</w:t>
      </w:r>
    </w:p>
    <w:p w:rsidR="007C6400" w:rsidRPr="007C6400" w:rsidRDefault="007C6400" w:rsidP="007C6400">
      <w:pPr>
        <w:pStyle w:val="Listaszerbekezds"/>
        <w:rPr>
          <w:lang w:val="hu-HU"/>
        </w:rPr>
      </w:pPr>
      <w:r w:rsidRPr="007C6400">
        <w:rPr>
          <w:lang w:val="hu-HU"/>
        </w:rPr>
        <w:t xml:space="preserve">A szerverszoba kizárólag vezetékes kapcsolatokkal működik, </w:t>
      </w:r>
      <w:proofErr w:type="spellStart"/>
      <w:r w:rsidR="009E1F7A">
        <w:rPr>
          <w:lang w:val="hu-HU"/>
        </w:rPr>
        <w:t>W</w:t>
      </w:r>
      <w:r w:rsidRPr="007C6400">
        <w:rPr>
          <w:lang w:val="hu-HU"/>
        </w:rPr>
        <w:t>ireless</w:t>
      </w:r>
      <w:proofErr w:type="spellEnd"/>
      <w:r w:rsidRPr="007C6400">
        <w:rPr>
          <w:lang w:val="hu-HU"/>
        </w:rPr>
        <w:t xml:space="preserve"> hozzáférés itt nem engedélyezett biztonsági okokból.</w:t>
      </w:r>
    </w:p>
    <w:p w:rsidR="002C3DDA" w:rsidRDefault="00005F99" w:rsidP="002C3DDA">
      <w:pPr>
        <w:pStyle w:val="Listaszerbekezds"/>
        <w:rPr>
          <w:lang w:val="hu-HU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50ED36A">
            <wp:simplePos x="0" y="0"/>
            <wp:positionH relativeFrom="margin">
              <wp:align>right</wp:align>
            </wp:positionH>
            <wp:positionV relativeFrom="paragraph">
              <wp:posOffset>400050</wp:posOffset>
            </wp:positionV>
            <wp:extent cx="5732145" cy="2924810"/>
            <wp:effectExtent l="0" t="0" r="1905" b="889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5F99">
        <w:rPr>
          <w:noProof/>
        </w:rPr>
        <w:t xml:space="preserve"> </w:t>
      </w:r>
    </w:p>
    <w:p w:rsidR="00150F34" w:rsidRDefault="00005F99">
      <w:pPr>
        <w:rPr>
          <w:lang w:val="hu-HU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2A8C1C68">
            <wp:simplePos x="0" y="0"/>
            <wp:positionH relativeFrom="margin">
              <wp:align>right</wp:align>
            </wp:positionH>
            <wp:positionV relativeFrom="paragraph">
              <wp:posOffset>3418840</wp:posOffset>
            </wp:positionV>
            <wp:extent cx="5732145" cy="1974215"/>
            <wp:effectExtent l="0" t="0" r="1905" b="6985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0F34">
        <w:rPr>
          <w:lang w:val="hu-HU"/>
        </w:rPr>
        <w:br w:type="page"/>
      </w:r>
    </w:p>
    <w:p w:rsidR="00D765D0" w:rsidRDefault="00D765D0" w:rsidP="00150F34">
      <w:pPr>
        <w:rPr>
          <w:b/>
          <w:sz w:val="28"/>
          <w:lang w:val="hu-HU"/>
        </w:rPr>
      </w:pP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t>Vendég</w:t>
      </w:r>
    </w:p>
    <w:p w:rsidR="00F76CCD" w:rsidRDefault="00A779D4" w:rsidP="00A779D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Egy </w:t>
      </w:r>
      <w:proofErr w:type="spellStart"/>
      <w:r>
        <w:rPr>
          <w:lang w:val="hu-HU"/>
        </w:rPr>
        <w:t>cloud</w:t>
      </w:r>
      <w:proofErr w:type="spellEnd"/>
      <w:r>
        <w:rPr>
          <w:lang w:val="hu-HU"/>
        </w:rPr>
        <w:t xml:space="preserve"> ami közvetít a Tv-nek</w:t>
      </w:r>
      <w:r w:rsidR="00A15A2E">
        <w:rPr>
          <w:lang w:val="hu-HU"/>
        </w:rPr>
        <w:t xml:space="preserve"> </w:t>
      </w:r>
      <w:r>
        <w:rPr>
          <w:lang w:val="hu-HU"/>
        </w:rPr>
        <w:t>(</w:t>
      </w:r>
      <w:proofErr w:type="spellStart"/>
      <w:r>
        <w:rPr>
          <w:lang w:val="hu-HU"/>
        </w:rPr>
        <w:t>Coax</w:t>
      </w:r>
      <w:proofErr w:type="spellEnd"/>
      <w:r>
        <w:rPr>
          <w:lang w:val="hu-HU"/>
        </w:rPr>
        <w:t xml:space="preserve"> kötés)</w:t>
      </w:r>
    </w:p>
    <w:p w:rsidR="00A15A2E" w:rsidRPr="00A779D4" w:rsidRDefault="006442D6" w:rsidP="00A779D4">
      <w:pPr>
        <w:pStyle w:val="Listaszerbekezds"/>
        <w:numPr>
          <w:ilvl w:val="0"/>
          <w:numId w:val="16"/>
        </w:numPr>
        <w:rPr>
          <w:lang w:val="hu-HU"/>
        </w:rPr>
      </w:pPr>
      <w:proofErr w:type="spellStart"/>
      <w:r>
        <w:rPr>
          <w:lang w:val="hu-HU"/>
        </w:rPr>
        <w:t>M</w:t>
      </w:r>
      <w:r w:rsidR="00A15A2E">
        <w:rPr>
          <w:lang w:val="hu-HU"/>
        </w:rPr>
        <w:t>otion</w:t>
      </w:r>
      <w:proofErr w:type="spellEnd"/>
      <w:r w:rsidR="00A15A2E">
        <w:rPr>
          <w:lang w:val="hu-HU"/>
        </w:rPr>
        <w:t xml:space="preserve"> </w:t>
      </w:r>
      <w:proofErr w:type="spellStart"/>
      <w:r w:rsidR="00A15A2E">
        <w:rPr>
          <w:lang w:val="hu-HU"/>
        </w:rPr>
        <w:t>sensor</w:t>
      </w:r>
      <w:proofErr w:type="spellEnd"/>
      <w:r w:rsidR="00A15A2E">
        <w:rPr>
          <w:lang w:val="hu-HU"/>
        </w:rPr>
        <w:t>-os lámpa</w:t>
      </w:r>
      <w:r>
        <w:rPr>
          <w:lang w:val="hu-HU"/>
        </w:rPr>
        <w:t xml:space="preserve"> és kávéfőző</w:t>
      </w:r>
    </w:p>
    <w:p w:rsidR="003C32C5" w:rsidRDefault="006442D6" w:rsidP="003C32C5">
      <w:pPr>
        <w:ind w:left="360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793B0C60">
            <wp:simplePos x="0" y="0"/>
            <wp:positionH relativeFrom="margin">
              <wp:align>right</wp:align>
            </wp:positionH>
            <wp:positionV relativeFrom="paragraph">
              <wp:posOffset>2614930</wp:posOffset>
            </wp:positionV>
            <wp:extent cx="5732145" cy="1129665"/>
            <wp:effectExtent l="0" t="0" r="1905" b="0"/>
            <wp:wrapSquare wrapText="bothSides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5F99">
        <w:rPr>
          <w:noProof/>
        </w:rPr>
        <w:drawing>
          <wp:anchor distT="0" distB="0" distL="114300" distR="114300" simplePos="0" relativeHeight="251675648" behindDoc="0" locked="0" layoutInCell="1" allowOverlap="1" wp14:anchorId="3A250E10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591050" cy="2028825"/>
            <wp:effectExtent l="0" t="0" r="0" b="9525"/>
            <wp:wrapSquare wrapText="bothSides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474C">
        <w:br w:type="page"/>
      </w:r>
    </w:p>
    <w:p w:rsidR="00641AA4" w:rsidRDefault="00641AA4">
      <w:pPr>
        <w:rPr>
          <w:b/>
          <w:sz w:val="28"/>
        </w:rPr>
        <w:sectPr w:rsidR="00641AA4" w:rsidSect="001437D1">
          <w:headerReference w:type="default" r:id="rId22"/>
          <w:footerReference w:type="default" r:id="rId23"/>
          <w:pgSz w:w="11907" w:h="16839" w:code="9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:rsidR="003C32C5" w:rsidRPr="003C32C5" w:rsidRDefault="003C32C5">
      <w:pPr>
        <w:rPr>
          <w:b/>
          <w:sz w:val="28"/>
        </w:rPr>
      </w:pPr>
      <w:r w:rsidRPr="003C32C5">
        <w:rPr>
          <w:b/>
          <w:sz w:val="28"/>
        </w:rPr>
        <w:lastRenderedPageBreak/>
        <w:t xml:space="preserve">OSPF </w:t>
      </w:r>
      <w:proofErr w:type="spellStart"/>
      <w:r w:rsidRPr="003C32C5">
        <w:rPr>
          <w:b/>
          <w:sz w:val="28"/>
        </w:rPr>
        <w:t>Area</w:t>
      </w:r>
      <w:proofErr w:type="spellEnd"/>
    </w:p>
    <w:p w:rsidR="003C32C5" w:rsidRDefault="003C32C5"/>
    <w:p w:rsidR="003C32C5" w:rsidRDefault="003C32C5" w:rsidP="003C32C5">
      <w:pPr>
        <w:pStyle w:val="Cmsor3"/>
      </w:pPr>
      <w:r>
        <w:t xml:space="preserve">VPN </w:t>
      </w:r>
      <w:proofErr w:type="spellStart"/>
      <w:r>
        <w:t>Tunnel</w:t>
      </w:r>
      <w:proofErr w:type="spellEnd"/>
    </w:p>
    <w:p w:rsidR="003C32C5" w:rsidRDefault="003C32C5" w:rsidP="003C32C5">
      <w:pPr>
        <w:pStyle w:val="NormlWeb"/>
        <w:numPr>
          <w:ilvl w:val="0"/>
          <w:numId w:val="34"/>
        </w:numPr>
      </w:pPr>
      <w:r>
        <w:t xml:space="preserve">A sárgával jelölt kapcsolat </w:t>
      </w:r>
      <w:r>
        <w:rPr>
          <w:rStyle w:val="Kiemels2"/>
          <w:rFonts w:eastAsiaTheme="majorEastAsia"/>
        </w:rPr>
        <w:t>titkosított VPN alagút</w:t>
      </w:r>
    </w:p>
    <w:p w:rsidR="003C32C5" w:rsidRDefault="003C32C5" w:rsidP="003C32C5">
      <w:pPr>
        <w:pStyle w:val="NormlWeb"/>
        <w:numPr>
          <w:ilvl w:val="0"/>
          <w:numId w:val="34"/>
        </w:numPr>
      </w:pPr>
      <w:r>
        <w:t>Az alagút biztosítja:</w:t>
      </w:r>
    </w:p>
    <w:p w:rsidR="003C32C5" w:rsidRDefault="003C32C5" w:rsidP="003C32C5">
      <w:pPr>
        <w:pStyle w:val="NormlWeb"/>
        <w:numPr>
          <w:ilvl w:val="1"/>
          <w:numId w:val="34"/>
        </w:numPr>
      </w:pPr>
      <w:r>
        <w:t>biztonságos kommunikációt a telephelyek között</w:t>
      </w:r>
    </w:p>
    <w:p w:rsidR="003C32C5" w:rsidRDefault="003C32C5" w:rsidP="003C32C5">
      <w:pPr>
        <w:pStyle w:val="NormlWeb"/>
        <w:numPr>
          <w:ilvl w:val="1"/>
          <w:numId w:val="34"/>
        </w:numPr>
      </w:pPr>
      <w:r>
        <w:t xml:space="preserve">egységes </w:t>
      </w:r>
      <w:proofErr w:type="spellStart"/>
      <w:r>
        <w:t>routingot</w:t>
      </w:r>
      <w:proofErr w:type="spellEnd"/>
      <w:r>
        <w:t xml:space="preserve"> az OSPF számára</w:t>
      </w:r>
    </w:p>
    <w:p w:rsidR="003C32C5" w:rsidRDefault="003C32C5" w:rsidP="003C32C5">
      <w:pPr>
        <w:pStyle w:val="NormlWeb"/>
        <w:numPr>
          <w:ilvl w:val="0"/>
          <w:numId w:val="34"/>
        </w:numPr>
      </w:pPr>
      <w:r>
        <w:t xml:space="preserve">A VPN az </w:t>
      </w:r>
      <w:r>
        <w:rPr>
          <w:rStyle w:val="Kiemels2"/>
          <w:rFonts w:eastAsiaTheme="majorEastAsia"/>
        </w:rPr>
        <w:t xml:space="preserve">OSPF </w:t>
      </w:r>
      <w:proofErr w:type="spellStart"/>
      <w:r>
        <w:rPr>
          <w:rStyle w:val="Kiemels2"/>
          <w:rFonts w:eastAsiaTheme="majorEastAsia"/>
        </w:rPr>
        <w:t>Area</w:t>
      </w:r>
      <w:proofErr w:type="spellEnd"/>
      <w:r>
        <w:rPr>
          <w:rStyle w:val="Kiemels2"/>
          <w:rFonts w:eastAsiaTheme="majorEastAsia"/>
        </w:rPr>
        <w:t xml:space="preserve"> 0</w:t>
      </w:r>
      <w:r>
        <w:t xml:space="preserve"> része</w:t>
      </w:r>
    </w:p>
    <w:p w:rsidR="003C32C5" w:rsidRDefault="003C32C5" w:rsidP="003C32C5">
      <w:pPr>
        <w:pStyle w:val="Cmsor3"/>
      </w:pPr>
      <w:proofErr w:type="spellStart"/>
      <w:r>
        <w:t>Routing</w:t>
      </w:r>
      <w:proofErr w:type="spellEnd"/>
    </w:p>
    <w:p w:rsidR="003C32C5" w:rsidRDefault="003C32C5" w:rsidP="003C32C5">
      <w:pPr>
        <w:pStyle w:val="NormlWeb"/>
        <w:numPr>
          <w:ilvl w:val="0"/>
          <w:numId w:val="35"/>
        </w:numPr>
      </w:pPr>
      <w:r>
        <w:rPr>
          <w:rStyle w:val="Kiemels2"/>
          <w:rFonts w:eastAsiaTheme="majorEastAsia"/>
        </w:rPr>
        <w:t>OSPFv2 (IPv4)</w:t>
      </w:r>
      <w:r>
        <w:t xml:space="preserve"> és </w:t>
      </w:r>
      <w:r>
        <w:rPr>
          <w:rStyle w:val="Kiemels2"/>
          <w:rFonts w:eastAsiaTheme="majorEastAsia"/>
        </w:rPr>
        <w:t>OSPFv3 (IPv6)</w:t>
      </w:r>
    </w:p>
    <w:p w:rsidR="003C32C5" w:rsidRDefault="003C32C5" w:rsidP="003C32C5">
      <w:pPr>
        <w:pStyle w:val="NormlWeb"/>
        <w:numPr>
          <w:ilvl w:val="0"/>
          <w:numId w:val="35"/>
        </w:numPr>
      </w:pPr>
      <w:r>
        <w:t xml:space="preserve">Minden router az </w:t>
      </w:r>
      <w:proofErr w:type="spellStart"/>
      <w:r>
        <w:rPr>
          <w:rStyle w:val="Kiemels2"/>
          <w:rFonts w:eastAsiaTheme="majorEastAsia"/>
        </w:rPr>
        <w:t>Area</w:t>
      </w:r>
      <w:proofErr w:type="spellEnd"/>
      <w:r>
        <w:rPr>
          <w:rStyle w:val="Kiemels2"/>
          <w:rFonts w:eastAsiaTheme="majorEastAsia"/>
        </w:rPr>
        <w:t xml:space="preserve"> 0</w:t>
      </w:r>
      <w:r>
        <w:t>-hoz csatlakozik</w:t>
      </w:r>
    </w:p>
    <w:p w:rsidR="003C32C5" w:rsidRDefault="003C32C5" w:rsidP="003C32C5">
      <w:pPr>
        <w:pStyle w:val="NormlWeb"/>
        <w:numPr>
          <w:ilvl w:val="0"/>
          <w:numId w:val="35"/>
        </w:numPr>
      </w:pPr>
      <w:r>
        <w:t>Dinamikus útvonalcsere a VPN-en keresztül</w:t>
      </w:r>
    </w:p>
    <w:p w:rsidR="003C32C5" w:rsidRPr="003C32C5" w:rsidRDefault="00A1133B">
      <w:pPr>
        <w:rPr>
          <w:lang w:val="hu-HU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71775E2">
            <wp:simplePos x="0" y="0"/>
            <wp:positionH relativeFrom="margin">
              <wp:align>center</wp:align>
            </wp:positionH>
            <wp:positionV relativeFrom="paragraph">
              <wp:posOffset>5163</wp:posOffset>
            </wp:positionV>
            <wp:extent cx="4076700" cy="2847975"/>
            <wp:effectExtent l="0" t="0" r="0" b="952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133B" w:rsidRDefault="00CA126A" w:rsidP="00A1133B">
      <w:pPr>
        <w:sectPr w:rsidR="00A1133B" w:rsidSect="001437D1">
          <w:headerReference w:type="default" r:id="rId25"/>
          <w:headerReference w:type="first" r:id="rId26"/>
          <w:pgSz w:w="11907" w:h="16839" w:code="9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53801CB">
            <wp:simplePos x="0" y="0"/>
            <wp:positionH relativeFrom="margin">
              <wp:align>center</wp:align>
            </wp:positionH>
            <wp:positionV relativeFrom="paragraph">
              <wp:posOffset>2642483</wp:posOffset>
            </wp:positionV>
            <wp:extent cx="4036695" cy="1883410"/>
            <wp:effectExtent l="0" t="0" r="1905" b="2540"/>
            <wp:wrapSquare wrapText="bothSides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3669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32C5">
        <w:br w:type="page"/>
      </w:r>
    </w:p>
    <w:p w:rsidR="00641AA4" w:rsidRDefault="00641AA4" w:rsidP="00A1133B"/>
    <w:p w:rsidR="00A4474C" w:rsidRDefault="00A4474C"/>
    <w:p w:rsidR="00A4474C" w:rsidRDefault="00A4474C" w:rsidP="00A4474C">
      <w:pPr>
        <w:pStyle w:val="Cmsor1"/>
        <w:numPr>
          <w:ilvl w:val="0"/>
          <w:numId w:val="8"/>
        </w:numPr>
      </w:pPr>
      <w:r>
        <w:t>Bevezető</w:t>
      </w:r>
    </w:p>
    <w:p w:rsidR="00A15A2E" w:rsidRPr="00A15A2E" w:rsidRDefault="00A15A2E" w:rsidP="00A15A2E">
      <w:pPr>
        <w:pStyle w:val="Cmsor2"/>
        <w:spacing w:after="0"/>
        <w:rPr>
          <w:lang w:val="hu-HU"/>
        </w:rPr>
      </w:pPr>
      <w:r w:rsidRPr="00A15A2E">
        <w:rPr>
          <w:lang w:val="hu-HU"/>
        </w:rPr>
        <w:t xml:space="preserve">Ez a hálózati szegmens a </w:t>
      </w:r>
      <w:r w:rsidR="00655254">
        <w:rPr>
          <w:b/>
          <w:bCs/>
          <w:lang w:val="hu-HU"/>
        </w:rPr>
        <w:t>Budaörs</w:t>
      </w:r>
      <w:r w:rsidRPr="00A15A2E">
        <w:rPr>
          <w:b/>
          <w:bCs/>
          <w:lang w:val="hu-HU"/>
        </w:rPr>
        <w:t>i irodaház belső felhasználói infrastruktúráját</w:t>
      </w:r>
      <w:r w:rsidRPr="00A15A2E">
        <w:rPr>
          <w:lang w:val="hu-HU"/>
        </w:rPr>
        <w:t xml:space="preserve"> reprezentálja, ahol a napi irodai és adminisztratív munkavégzés zajlik.</w:t>
      </w:r>
    </w:p>
    <w:p w:rsidR="00A15A2E" w:rsidRPr="00A15A2E" w:rsidRDefault="00A15A2E" w:rsidP="00A15A2E">
      <w:pPr>
        <w:pStyle w:val="Cmsor2"/>
        <w:rPr>
          <w:lang w:val="hu-HU"/>
        </w:rPr>
      </w:pPr>
    </w:p>
    <w:p w:rsidR="00A15A2E" w:rsidRPr="00A15A2E" w:rsidRDefault="00A15A2E" w:rsidP="00A15A2E">
      <w:pPr>
        <w:pStyle w:val="Cmsor2"/>
        <w:numPr>
          <w:ilvl w:val="0"/>
          <w:numId w:val="26"/>
        </w:numPr>
        <w:spacing w:after="0"/>
        <w:rPr>
          <w:b/>
          <w:bCs/>
          <w:lang w:val="hu-HU"/>
        </w:rPr>
      </w:pPr>
      <w:r w:rsidRPr="00A15A2E">
        <w:rPr>
          <w:b/>
          <w:bCs/>
          <w:lang w:val="hu-HU"/>
        </w:rPr>
        <w:t>Hálózati felépítés</w:t>
      </w:r>
    </w:p>
    <w:p w:rsidR="00A15A2E" w:rsidRPr="00A15A2E" w:rsidRDefault="00A15A2E" w:rsidP="00A15A2E">
      <w:pPr>
        <w:pStyle w:val="Cmsor2"/>
        <w:numPr>
          <w:ilvl w:val="0"/>
          <w:numId w:val="25"/>
        </w:numPr>
        <w:spacing w:after="0"/>
        <w:rPr>
          <w:lang w:val="hu-HU"/>
        </w:rPr>
      </w:pPr>
      <w:r w:rsidRPr="00A15A2E">
        <w:rPr>
          <w:b/>
          <w:bCs/>
          <w:lang w:val="hu-HU"/>
        </w:rPr>
        <w:t xml:space="preserve">Központi (gyökér) </w:t>
      </w:r>
      <w:proofErr w:type="spellStart"/>
      <w:r w:rsidRPr="00A15A2E">
        <w:rPr>
          <w:b/>
          <w:bCs/>
          <w:lang w:val="hu-HU"/>
        </w:rPr>
        <w:t>switch</w:t>
      </w:r>
      <w:proofErr w:type="spellEnd"/>
    </w:p>
    <w:p w:rsidR="00A15A2E" w:rsidRPr="00A15A2E" w:rsidRDefault="00A15A2E" w:rsidP="00A15A2E">
      <w:pPr>
        <w:pStyle w:val="Cmsor2"/>
        <w:numPr>
          <w:ilvl w:val="0"/>
          <w:numId w:val="25"/>
        </w:numPr>
        <w:spacing w:after="0"/>
        <w:rPr>
          <w:lang w:val="hu-HU"/>
        </w:rPr>
      </w:pPr>
      <w:r w:rsidRPr="00A15A2E">
        <w:rPr>
          <w:lang w:val="hu-HU"/>
        </w:rPr>
        <w:t xml:space="preserve">Több </w:t>
      </w:r>
      <w:proofErr w:type="spellStart"/>
      <w:r w:rsidRPr="00A15A2E">
        <w:rPr>
          <w:b/>
          <w:bCs/>
          <w:lang w:val="hu-HU"/>
        </w:rPr>
        <w:t>access</w:t>
      </w:r>
      <w:proofErr w:type="spellEnd"/>
      <w:r w:rsidRPr="00A15A2E">
        <w:rPr>
          <w:b/>
          <w:bCs/>
          <w:lang w:val="hu-HU"/>
        </w:rPr>
        <w:t xml:space="preserve"> </w:t>
      </w:r>
      <w:proofErr w:type="spellStart"/>
      <w:r w:rsidRPr="00A15A2E">
        <w:rPr>
          <w:b/>
          <w:bCs/>
          <w:lang w:val="hu-HU"/>
        </w:rPr>
        <w:t>switch</w:t>
      </w:r>
      <w:proofErr w:type="spellEnd"/>
      <w:r w:rsidRPr="00A15A2E">
        <w:rPr>
          <w:lang w:val="hu-HU"/>
        </w:rPr>
        <w:t>, csillag topológiában</w:t>
      </w:r>
    </w:p>
    <w:p w:rsidR="00A15A2E" w:rsidRPr="00A15A2E" w:rsidRDefault="00A15A2E" w:rsidP="00A15A2E">
      <w:pPr>
        <w:pStyle w:val="Cmsor2"/>
        <w:numPr>
          <w:ilvl w:val="0"/>
          <w:numId w:val="25"/>
        </w:numPr>
        <w:spacing w:after="0"/>
        <w:rPr>
          <w:lang w:val="hu-HU"/>
        </w:rPr>
      </w:pPr>
      <w:r w:rsidRPr="00A15A2E">
        <w:rPr>
          <w:lang w:val="hu-HU"/>
        </w:rPr>
        <w:t xml:space="preserve">A végponti eszközök ezekhez az </w:t>
      </w:r>
      <w:proofErr w:type="spellStart"/>
      <w:r w:rsidRPr="00A15A2E">
        <w:rPr>
          <w:lang w:val="hu-HU"/>
        </w:rPr>
        <w:t>access</w:t>
      </w:r>
      <w:proofErr w:type="spellEnd"/>
      <w:r w:rsidRPr="00A15A2E">
        <w:rPr>
          <w:lang w:val="hu-HU"/>
        </w:rPr>
        <w:t xml:space="preserve"> </w:t>
      </w:r>
      <w:proofErr w:type="spellStart"/>
      <w:r w:rsidRPr="00A15A2E">
        <w:rPr>
          <w:lang w:val="hu-HU"/>
        </w:rPr>
        <w:t>switchekhez</w:t>
      </w:r>
      <w:proofErr w:type="spellEnd"/>
      <w:r w:rsidRPr="00A15A2E">
        <w:rPr>
          <w:lang w:val="hu-HU"/>
        </w:rPr>
        <w:t xml:space="preserve"> csatlakoznak</w:t>
      </w:r>
    </w:p>
    <w:p w:rsidR="00A15A2E" w:rsidRPr="00A15A2E" w:rsidRDefault="00A15A2E" w:rsidP="00F03EF2">
      <w:pPr>
        <w:pStyle w:val="Cmsor2"/>
        <w:tabs>
          <w:tab w:val="right" w:pos="9027"/>
        </w:tabs>
        <w:spacing w:after="0"/>
        <w:rPr>
          <w:lang w:val="hu-HU"/>
        </w:rPr>
      </w:pPr>
      <w:r w:rsidRPr="00A15A2E">
        <w:rPr>
          <w:lang w:val="hu-HU"/>
        </w:rPr>
        <w:t>Ez a kialakítás:</w:t>
      </w:r>
      <w:r w:rsidR="00F03EF2">
        <w:rPr>
          <w:lang w:val="hu-HU"/>
        </w:rPr>
        <w:tab/>
      </w:r>
    </w:p>
    <w:p w:rsidR="00A15A2E" w:rsidRPr="00A15A2E" w:rsidRDefault="00A15A2E" w:rsidP="00A15A2E">
      <w:pPr>
        <w:pStyle w:val="Cmsor2"/>
        <w:numPr>
          <w:ilvl w:val="0"/>
          <w:numId w:val="26"/>
        </w:numPr>
        <w:spacing w:after="0"/>
        <w:rPr>
          <w:lang w:val="hu-HU"/>
        </w:rPr>
      </w:pPr>
      <w:r w:rsidRPr="00A15A2E">
        <w:rPr>
          <w:lang w:val="hu-HU"/>
        </w:rPr>
        <w:t>jól skálázható</w:t>
      </w:r>
    </w:p>
    <w:p w:rsidR="00A15A2E" w:rsidRPr="00A15A2E" w:rsidRDefault="00A15A2E" w:rsidP="00A15A2E">
      <w:pPr>
        <w:pStyle w:val="Cmsor2"/>
        <w:numPr>
          <w:ilvl w:val="0"/>
          <w:numId w:val="26"/>
        </w:numPr>
        <w:spacing w:after="0"/>
        <w:rPr>
          <w:lang w:val="hu-HU"/>
        </w:rPr>
      </w:pPr>
      <w:r w:rsidRPr="00A15A2E">
        <w:rPr>
          <w:lang w:val="hu-HU"/>
        </w:rPr>
        <w:t>STP-kompatibilis</w:t>
      </w:r>
    </w:p>
    <w:p w:rsidR="00A15A2E" w:rsidRPr="00A15A2E" w:rsidRDefault="00A15A2E" w:rsidP="00A15A2E">
      <w:pPr>
        <w:pStyle w:val="Cmsor2"/>
        <w:numPr>
          <w:ilvl w:val="0"/>
          <w:numId w:val="26"/>
        </w:numPr>
        <w:spacing w:after="0"/>
        <w:rPr>
          <w:lang w:val="hu-HU"/>
        </w:rPr>
      </w:pPr>
      <w:r w:rsidRPr="00A15A2E">
        <w:rPr>
          <w:lang w:val="hu-HU"/>
        </w:rPr>
        <w:t>alkalmas VLAN-alapú szegmentálásra</w:t>
      </w:r>
    </w:p>
    <w:p w:rsidR="00A15A2E" w:rsidRPr="00A15A2E" w:rsidRDefault="00A15A2E" w:rsidP="00A15A2E">
      <w:pPr>
        <w:pStyle w:val="Cmsor2"/>
        <w:rPr>
          <w:lang w:val="hu-HU"/>
        </w:rPr>
      </w:pPr>
    </w:p>
    <w:p w:rsidR="00A15A2E" w:rsidRPr="00A15A2E" w:rsidRDefault="00A15A2E" w:rsidP="00A15A2E">
      <w:pPr>
        <w:pStyle w:val="Cmsor2"/>
        <w:numPr>
          <w:ilvl w:val="0"/>
          <w:numId w:val="26"/>
        </w:numPr>
        <w:spacing w:after="0"/>
        <w:rPr>
          <w:b/>
          <w:bCs/>
          <w:lang w:val="hu-HU"/>
        </w:rPr>
      </w:pPr>
      <w:r w:rsidRPr="00A15A2E">
        <w:rPr>
          <w:b/>
          <w:bCs/>
          <w:lang w:val="hu-HU"/>
        </w:rPr>
        <w:t>Eszközök</w:t>
      </w:r>
    </w:p>
    <w:p w:rsidR="00A15A2E" w:rsidRPr="00A15A2E" w:rsidRDefault="00A15A2E" w:rsidP="00A15A2E">
      <w:pPr>
        <w:pStyle w:val="Cmsor2"/>
        <w:numPr>
          <w:ilvl w:val="0"/>
          <w:numId w:val="27"/>
        </w:numPr>
        <w:spacing w:after="0"/>
        <w:rPr>
          <w:lang w:val="hu-HU"/>
        </w:rPr>
      </w:pPr>
      <w:r w:rsidRPr="00A15A2E">
        <w:rPr>
          <w:lang w:val="hu-HU"/>
        </w:rPr>
        <w:t>Asztali PC-k (irodai munkaállomások)</w:t>
      </w:r>
    </w:p>
    <w:p w:rsidR="00A15A2E" w:rsidRPr="00A15A2E" w:rsidRDefault="00A15A2E" w:rsidP="00A15A2E">
      <w:pPr>
        <w:pStyle w:val="Cmsor2"/>
        <w:numPr>
          <w:ilvl w:val="0"/>
          <w:numId w:val="27"/>
        </w:numPr>
        <w:spacing w:after="0"/>
        <w:rPr>
          <w:lang w:val="hu-HU"/>
        </w:rPr>
      </w:pPr>
      <w:r w:rsidRPr="00A15A2E">
        <w:rPr>
          <w:lang w:val="hu-HU"/>
        </w:rPr>
        <w:t>Laptopok</w:t>
      </w:r>
    </w:p>
    <w:p w:rsidR="00A15A2E" w:rsidRPr="00A15A2E" w:rsidRDefault="00A15A2E" w:rsidP="00A15A2E">
      <w:pPr>
        <w:pStyle w:val="Cmsor2"/>
        <w:numPr>
          <w:ilvl w:val="0"/>
          <w:numId w:val="27"/>
        </w:numPr>
        <w:spacing w:after="0"/>
        <w:rPr>
          <w:lang w:val="hu-HU"/>
        </w:rPr>
      </w:pPr>
      <w:r w:rsidRPr="00A15A2E">
        <w:rPr>
          <w:lang w:val="hu-HU"/>
        </w:rPr>
        <w:t xml:space="preserve">Mobil eszközök (tablet, telefon – </w:t>
      </w:r>
      <w:proofErr w:type="spellStart"/>
      <w:r w:rsidRPr="00A15A2E">
        <w:rPr>
          <w:lang w:val="hu-HU"/>
        </w:rPr>
        <w:t>wireless</w:t>
      </w:r>
      <w:proofErr w:type="spellEnd"/>
      <w:r w:rsidRPr="00A15A2E">
        <w:rPr>
          <w:lang w:val="hu-HU"/>
        </w:rPr>
        <w:t>)</w:t>
      </w:r>
    </w:p>
    <w:p w:rsidR="00A15A2E" w:rsidRPr="00A15A2E" w:rsidRDefault="00A15A2E" w:rsidP="00655254">
      <w:pPr>
        <w:pStyle w:val="Cmsor2"/>
        <w:numPr>
          <w:ilvl w:val="0"/>
          <w:numId w:val="27"/>
        </w:numPr>
        <w:spacing w:after="0"/>
        <w:rPr>
          <w:lang w:val="hu-HU"/>
        </w:rPr>
      </w:pPr>
      <w:r w:rsidRPr="00A15A2E">
        <w:rPr>
          <w:lang w:val="hu-HU"/>
        </w:rPr>
        <w:t xml:space="preserve">A végponti eszközök száma </w:t>
      </w:r>
      <w:r w:rsidRPr="00A15A2E">
        <w:rPr>
          <w:b/>
          <w:bCs/>
          <w:lang w:val="hu-HU"/>
        </w:rPr>
        <w:t>meghaladja a budapesti telephelyét</w:t>
      </w:r>
      <w:r w:rsidRPr="00A15A2E">
        <w:rPr>
          <w:lang w:val="hu-HU"/>
        </w:rPr>
        <w:t>, ami összhangban van a dokumentációban szereplő 21 db PC-vel.</w:t>
      </w:r>
    </w:p>
    <w:p w:rsidR="00A4474C" w:rsidRPr="00A15A2E" w:rsidRDefault="00A4474C" w:rsidP="00AB477F">
      <w:pPr>
        <w:pStyle w:val="Cmsor2"/>
        <w:spacing w:after="0"/>
        <w:rPr>
          <w:lang w:val="hu-HU"/>
        </w:rPr>
      </w:pPr>
    </w:p>
    <w:p w:rsidR="00150F34" w:rsidRDefault="00150F34">
      <w:pPr>
        <w:rPr>
          <w:b/>
          <w:bCs/>
        </w:rPr>
      </w:pPr>
      <w:r>
        <w:br w:type="page"/>
      </w:r>
    </w:p>
    <w:p w:rsidR="00150F34" w:rsidRPr="007A2BBD" w:rsidRDefault="00150F34" w:rsidP="00150F34">
      <w:pPr>
        <w:pStyle w:val="Cmsor2"/>
      </w:pPr>
    </w:p>
    <w:p w:rsidR="00655254" w:rsidRPr="00655254" w:rsidRDefault="00150F34" w:rsidP="00655254">
      <w:pPr>
        <w:rPr>
          <w:b/>
          <w:lang w:val="hu-HU"/>
        </w:rPr>
      </w:pPr>
      <w:r w:rsidRPr="00403C9C">
        <w:rPr>
          <w:b/>
          <w:sz w:val="28"/>
          <w:lang w:val="hu-HU"/>
        </w:rPr>
        <w:t>Iroda</w:t>
      </w:r>
    </w:p>
    <w:p w:rsidR="00655254" w:rsidRDefault="00655254" w:rsidP="00655254">
      <w:pPr>
        <w:pStyle w:val="NormlWeb"/>
      </w:pPr>
      <w:r>
        <w:t xml:space="preserve">Az iroda egy </w:t>
      </w:r>
      <w:r>
        <w:rPr>
          <w:rStyle w:val="Kiemels2"/>
          <w:rFonts w:eastAsiaTheme="majorEastAsia"/>
        </w:rPr>
        <w:t xml:space="preserve">hierarchikus </w:t>
      </w:r>
      <w:proofErr w:type="spellStart"/>
      <w:r>
        <w:rPr>
          <w:rStyle w:val="Kiemels2"/>
          <w:rFonts w:eastAsiaTheme="majorEastAsia"/>
        </w:rPr>
        <w:t>switch</w:t>
      </w:r>
      <w:proofErr w:type="spellEnd"/>
      <w:r>
        <w:rPr>
          <w:rStyle w:val="Kiemels2"/>
          <w:rFonts w:eastAsiaTheme="majorEastAsia"/>
        </w:rPr>
        <w:t>-struktúrára</w:t>
      </w:r>
      <w:r>
        <w:t xml:space="preserve"> épül:</w:t>
      </w:r>
    </w:p>
    <w:p w:rsidR="00655254" w:rsidRDefault="00655254" w:rsidP="00655254">
      <w:pPr>
        <w:pStyle w:val="NormlWeb"/>
        <w:numPr>
          <w:ilvl w:val="0"/>
          <w:numId w:val="30"/>
        </w:numPr>
      </w:pPr>
      <w:r>
        <w:t xml:space="preserve">1 db központi (elosztó / gyökér) </w:t>
      </w:r>
      <w:proofErr w:type="spellStart"/>
      <w:r>
        <w:t>switch</w:t>
      </w:r>
      <w:proofErr w:type="spellEnd"/>
    </w:p>
    <w:p w:rsidR="00655254" w:rsidRDefault="00655254" w:rsidP="00655254">
      <w:pPr>
        <w:pStyle w:val="NormlWeb"/>
        <w:numPr>
          <w:ilvl w:val="0"/>
          <w:numId w:val="30"/>
        </w:numPr>
      </w:pPr>
      <w:r>
        <w:t xml:space="preserve">Több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csillag topológiában</w:t>
      </w:r>
    </w:p>
    <w:p w:rsidR="00655254" w:rsidRDefault="00655254" w:rsidP="00655254">
      <w:pPr>
        <w:pStyle w:val="NormlWeb"/>
        <w:numPr>
          <w:ilvl w:val="0"/>
          <w:numId w:val="30"/>
        </w:numPr>
      </w:pPr>
      <w:proofErr w:type="spellStart"/>
      <w:r>
        <w:t>Trunk</w:t>
      </w:r>
      <w:proofErr w:type="spellEnd"/>
      <w:r>
        <w:t xml:space="preserve"> kapcsolatok az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switchek</w:t>
      </w:r>
      <w:proofErr w:type="spellEnd"/>
      <w:r>
        <w:t xml:space="preserve"> között</w:t>
      </w:r>
    </w:p>
    <w:p w:rsidR="00655254" w:rsidRDefault="00655254" w:rsidP="00655254">
      <w:pPr>
        <w:pStyle w:val="NormlWeb"/>
      </w:pPr>
      <w:r>
        <w:t>A kialakítás támogatja:</w:t>
      </w:r>
    </w:p>
    <w:p w:rsidR="00655254" w:rsidRDefault="00655254" w:rsidP="00655254">
      <w:pPr>
        <w:pStyle w:val="NormlWeb"/>
        <w:numPr>
          <w:ilvl w:val="0"/>
          <w:numId w:val="31"/>
        </w:numPr>
      </w:pPr>
      <w:r>
        <w:t xml:space="preserve">a </w:t>
      </w:r>
      <w:proofErr w:type="spellStart"/>
      <w:r>
        <w:t>skálázhatóságot</w:t>
      </w:r>
      <w:proofErr w:type="spellEnd"/>
    </w:p>
    <w:p w:rsidR="00655254" w:rsidRDefault="00655254" w:rsidP="00655254">
      <w:pPr>
        <w:pStyle w:val="NormlWeb"/>
        <w:numPr>
          <w:ilvl w:val="0"/>
          <w:numId w:val="31"/>
        </w:numPr>
      </w:pPr>
      <w:r>
        <w:t>a redundanciát</w:t>
      </w:r>
    </w:p>
    <w:p w:rsidR="00655254" w:rsidRDefault="00655254" w:rsidP="00655254">
      <w:pPr>
        <w:pStyle w:val="NormlWeb"/>
        <w:numPr>
          <w:ilvl w:val="0"/>
          <w:numId w:val="31"/>
        </w:numPr>
      </w:pPr>
      <w:r>
        <w:t xml:space="preserve">a STP és </w:t>
      </w:r>
      <w:proofErr w:type="spellStart"/>
      <w:r>
        <w:t>EtherChannel</w:t>
      </w:r>
      <w:proofErr w:type="spellEnd"/>
      <w:r>
        <w:t xml:space="preserve"> működését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10</w:t>
      </w:r>
      <w:r>
        <w:t xml:space="preserve"> – adminisztráció (</w:t>
      </w:r>
      <w:proofErr w:type="spellStart"/>
      <w:r>
        <w:t>admin</w:t>
      </w:r>
      <w:proofErr w:type="spellEnd"/>
      <w:r>
        <w:t xml:space="preserve"> PC-k)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50</w:t>
      </w:r>
      <w:r>
        <w:t xml:space="preserve"> – A blokk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60</w:t>
      </w:r>
      <w:r>
        <w:t xml:space="preserve"> – B blokk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70</w:t>
      </w:r>
      <w:r>
        <w:t xml:space="preserve"> – C blokk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80</w:t>
      </w:r>
      <w:r>
        <w:t xml:space="preserve"> – D blokk</w:t>
      </w:r>
    </w:p>
    <w:p w:rsidR="00655254" w:rsidRDefault="00655254" w:rsidP="00655254">
      <w:pPr>
        <w:pStyle w:val="NormlWeb"/>
        <w:numPr>
          <w:ilvl w:val="0"/>
          <w:numId w:val="32"/>
        </w:numPr>
      </w:pPr>
      <w:r>
        <w:rPr>
          <w:rStyle w:val="Kiemels2"/>
          <w:rFonts w:eastAsiaTheme="majorEastAsia"/>
        </w:rPr>
        <w:t>VLAN 99</w:t>
      </w:r>
      <w:r>
        <w:t xml:space="preserve"> – </w:t>
      </w:r>
      <w:proofErr w:type="spellStart"/>
      <w:r>
        <w:t>Native</w:t>
      </w:r>
      <w:proofErr w:type="spellEnd"/>
      <w:r>
        <w:t xml:space="preserve"> VLAN</w:t>
      </w:r>
    </w:p>
    <w:p w:rsidR="00AB477F" w:rsidRDefault="00655254" w:rsidP="00655254">
      <w:pPr>
        <w:pStyle w:val="NormlWeb"/>
      </w:pPr>
      <w:r>
        <w:t>Minden VLAN saját IPv4 és IPv6 címtartománnyal rendelkezik, ami növeli a hálózat biztonságát és átláthatóságát.</w:t>
      </w:r>
    </w:p>
    <w:p w:rsidR="00CA126A" w:rsidRPr="00655254" w:rsidRDefault="00CA126A" w:rsidP="00655254">
      <w:pPr>
        <w:pStyle w:val="NormlWeb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5F72C28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3174365" cy="2656205"/>
            <wp:effectExtent l="0" t="0" r="6985" b="0"/>
            <wp:wrapSquare wrapText="bothSides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4365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0F34" w:rsidRPr="00D765D0" w:rsidRDefault="00CA126A" w:rsidP="00150F34">
      <w:pPr>
        <w:rPr>
          <w:lang w:val="hu-HU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A5F5819">
            <wp:simplePos x="0" y="0"/>
            <wp:positionH relativeFrom="page">
              <wp:posOffset>4219575</wp:posOffset>
            </wp:positionH>
            <wp:positionV relativeFrom="paragraph">
              <wp:posOffset>5715</wp:posOffset>
            </wp:positionV>
            <wp:extent cx="3093085" cy="2612390"/>
            <wp:effectExtent l="0" t="0" r="0" b="0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0F34">
        <w:rPr>
          <w:lang w:val="hu-HU"/>
        </w:rPr>
        <w:br w:type="page"/>
      </w:r>
      <w:r w:rsidR="00D765D0">
        <w:rPr>
          <w:b/>
          <w:sz w:val="28"/>
          <w:lang w:val="hu-HU"/>
        </w:rPr>
        <w:lastRenderedPageBreak/>
        <w:t>Recepció</w:t>
      </w:r>
    </w:p>
    <w:p w:rsidR="00655254" w:rsidRDefault="00655254" w:rsidP="00655254">
      <w:pPr>
        <w:pStyle w:val="Cmsor3"/>
      </w:pPr>
      <w:r>
        <w:t xml:space="preserve">Recepciós </w:t>
      </w:r>
      <w:proofErr w:type="spellStart"/>
      <w:r>
        <w:t>wireless</w:t>
      </w:r>
      <w:proofErr w:type="spellEnd"/>
      <w:r>
        <w:t xml:space="preserve"> szegmens</w:t>
      </w:r>
    </w:p>
    <w:p w:rsidR="00655254" w:rsidRDefault="00655254" w:rsidP="00655254">
      <w:pPr>
        <w:pStyle w:val="NormlWeb"/>
      </w:pPr>
      <w:r>
        <w:t xml:space="preserve">A recepció egy </w:t>
      </w:r>
      <w:proofErr w:type="spellStart"/>
      <w:r>
        <w:rPr>
          <w:rStyle w:val="Kiemels2"/>
          <w:rFonts w:eastAsiaTheme="majorEastAsia"/>
        </w:rPr>
        <w:t>wireless</w:t>
      </w:r>
      <w:proofErr w:type="spellEnd"/>
      <w:r>
        <w:rPr>
          <w:rStyle w:val="Kiemels2"/>
          <w:rFonts w:eastAsiaTheme="majorEastAsia"/>
        </w:rPr>
        <w:t xml:space="preserve"> routeren keresztül</w:t>
      </w:r>
      <w:r>
        <w:t xml:space="preserve"> csatlakozik a hálózathoz.</w:t>
      </w:r>
      <w:r>
        <w:br/>
        <w:t>A vezeték nélküli hálózat DHCP-alapú címkiosztást alkalmaz, a klienseszközök automatikusan kapnak IP-címet.</w:t>
      </w:r>
    </w:p>
    <w:p w:rsidR="00655254" w:rsidRDefault="00655254" w:rsidP="00655254">
      <w:pPr>
        <w:pStyle w:val="NormlWeb"/>
      </w:pPr>
      <w:proofErr w:type="spellStart"/>
      <w:r>
        <w:t>Wireless</w:t>
      </w:r>
      <w:proofErr w:type="spellEnd"/>
      <w:r>
        <w:t xml:space="preserve"> végpontok:</w:t>
      </w:r>
    </w:p>
    <w:p w:rsidR="00655254" w:rsidRDefault="00655254" w:rsidP="00655254">
      <w:pPr>
        <w:pStyle w:val="NormlWeb"/>
        <w:numPr>
          <w:ilvl w:val="0"/>
          <w:numId w:val="28"/>
        </w:numPr>
      </w:pPr>
      <w:r>
        <w:t>okostelefonok</w:t>
      </w:r>
    </w:p>
    <w:p w:rsidR="00655254" w:rsidRDefault="00655254" w:rsidP="00655254">
      <w:pPr>
        <w:pStyle w:val="NormlWeb"/>
        <w:numPr>
          <w:ilvl w:val="0"/>
          <w:numId w:val="28"/>
        </w:numPr>
      </w:pPr>
      <w:r>
        <w:t>laptopok</w:t>
      </w:r>
    </w:p>
    <w:p w:rsidR="00655254" w:rsidRDefault="00655254" w:rsidP="00655254">
      <w:pPr>
        <w:pStyle w:val="NormlWeb"/>
        <w:numPr>
          <w:ilvl w:val="0"/>
          <w:numId w:val="28"/>
        </w:numPr>
      </w:pPr>
      <w:r>
        <w:t>tablet eszközök</w:t>
      </w:r>
    </w:p>
    <w:p w:rsidR="00655254" w:rsidRDefault="00655254" w:rsidP="00655254">
      <w:pPr>
        <w:pStyle w:val="Cmsor3"/>
      </w:pPr>
      <w:r>
        <w:t>Vezetékes klienshálózat</w:t>
      </w:r>
    </w:p>
    <w:p w:rsidR="00655254" w:rsidRDefault="00655254" w:rsidP="00655254">
      <w:pPr>
        <w:pStyle w:val="NormlWeb"/>
      </w:pPr>
      <w:r>
        <w:t xml:space="preserve">A vezetékes kliensek egy </w:t>
      </w:r>
      <w:proofErr w:type="spellStart"/>
      <w:r>
        <w:rPr>
          <w:rStyle w:val="Kiemels2"/>
          <w:rFonts w:eastAsiaTheme="majorEastAsia"/>
        </w:rPr>
        <w:t>access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switchhez</w:t>
      </w:r>
      <w:proofErr w:type="spellEnd"/>
      <w:r>
        <w:t xml:space="preserve"> csatlakoznak csillag topológiában.</w:t>
      </w:r>
    </w:p>
    <w:p w:rsidR="00655254" w:rsidRDefault="00655254" w:rsidP="00655254">
      <w:pPr>
        <w:pStyle w:val="NormlWeb"/>
      </w:pPr>
      <w:r>
        <w:t>Jellemzők:</w:t>
      </w:r>
    </w:p>
    <w:p w:rsidR="00655254" w:rsidRDefault="00655254" w:rsidP="00655254">
      <w:pPr>
        <w:pStyle w:val="NormlWeb"/>
        <w:numPr>
          <w:ilvl w:val="0"/>
          <w:numId w:val="29"/>
        </w:numPr>
      </w:pPr>
      <w:r>
        <w:t>asztali PC-k Ethernet kapcsolattal</w:t>
      </w:r>
    </w:p>
    <w:p w:rsidR="00655254" w:rsidRDefault="00655254" w:rsidP="00655254">
      <w:pPr>
        <w:pStyle w:val="NormlWeb"/>
        <w:numPr>
          <w:ilvl w:val="0"/>
          <w:numId w:val="29"/>
        </w:numPr>
      </w:pPr>
      <w:r>
        <w:t>egységes IP-tartomány (192.168.21.0/24)</w:t>
      </w:r>
    </w:p>
    <w:p w:rsidR="00655254" w:rsidRDefault="00655254" w:rsidP="00655254">
      <w:pPr>
        <w:pStyle w:val="NormlWeb"/>
        <w:numPr>
          <w:ilvl w:val="0"/>
          <w:numId w:val="29"/>
        </w:numPr>
      </w:pPr>
      <w:r>
        <w:t>IPv4 és IPv6 párhuzamos használata</w:t>
      </w:r>
    </w:p>
    <w:p w:rsidR="00D765D0" w:rsidRPr="00655254" w:rsidRDefault="00CA126A" w:rsidP="00655254">
      <w:pPr>
        <w:pStyle w:val="NormlWeb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DE20AB9">
            <wp:simplePos x="0" y="0"/>
            <wp:positionH relativeFrom="column">
              <wp:posOffset>3907359</wp:posOffset>
            </wp:positionH>
            <wp:positionV relativeFrom="paragraph">
              <wp:posOffset>975791</wp:posOffset>
            </wp:positionV>
            <wp:extent cx="2250440" cy="1980565"/>
            <wp:effectExtent l="0" t="0" r="0" b="635"/>
            <wp:wrapSquare wrapText="bothSides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0093204E">
            <wp:simplePos x="0" y="0"/>
            <wp:positionH relativeFrom="margin">
              <wp:align>left</wp:align>
            </wp:positionH>
            <wp:positionV relativeFrom="paragraph">
              <wp:posOffset>1018972</wp:posOffset>
            </wp:positionV>
            <wp:extent cx="3755390" cy="1817370"/>
            <wp:effectExtent l="0" t="0" r="0" b="0"/>
            <wp:wrapSquare wrapText="bothSides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5539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5254">
        <w:t>Ez a struktúra stabil, nagy sávszélességű kapcsolatot biztosít az irodai munkaállomások számára.</w:t>
      </w:r>
      <w:r w:rsidRPr="00CA126A">
        <w:rPr>
          <w:noProof/>
        </w:rPr>
        <w:t xml:space="preserve"> </w:t>
      </w:r>
    </w:p>
    <w:sectPr w:rsidR="00D765D0" w:rsidRPr="00655254" w:rsidSect="001437D1">
      <w:headerReference w:type="first" r:id="rId32"/>
      <w:pgSz w:w="11907" w:h="16839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2267" w:rsidRDefault="00532267">
      <w:pPr>
        <w:spacing w:after="0" w:line="240" w:lineRule="auto"/>
      </w:pPr>
      <w:r>
        <w:separator/>
      </w:r>
    </w:p>
  </w:endnote>
  <w:endnote w:type="continuationSeparator" w:id="0">
    <w:p w:rsidR="00532267" w:rsidRDefault="00532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0F34" w:rsidRPr="0025690E" w:rsidRDefault="00532267" w:rsidP="0025690E">
    <w:pPr>
      <w:pStyle w:val="llb"/>
    </w:pPr>
    <w:sdt>
      <w:sdtPr>
        <w:alias w:val="Cím:"/>
        <w:tag w:val="Cím:"/>
        <w:id w:val="34089438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roofErr w:type="spellStart"/>
        <w:r w:rsidR="00A1133B">
          <w:t>NotifyPhotography</w:t>
        </w:r>
        <w:proofErr w:type="spellEnd"/>
        <w:r w:rsidR="00A1133B">
          <w:t xml:space="preserve"> Kft. irodaház</w:t>
        </w:r>
        <w:r w:rsidR="00A1133B">
          <w:br/>
          <w:t>(Készítette: Ujszászi Vivien, Pintér Botond )</w:t>
        </w:r>
        <w:r w:rsidR="00A1133B">
          <w:br/>
          <w:t>Budapest</w:t>
        </w:r>
      </w:sdtContent>
    </w:sdt>
    <w:r w:rsidR="00150F34" w:rsidRPr="0025690E">
      <w:rPr>
        <w:lang w:bidi="hu"/>
      </w:rPr>
      <w:ptab w:relativeTo="margin" w:alignment="right" w:leader="none"/>
    </w:r>
    <w:r w:rsidR="00150F34" w:rsidRPr="0025690E">
      <w:rPr>
        <w:lang w:bidi="hu"/>
      </w:rPr>
      <w:fldChar w:fldCharType="begin"/>
    </w:r>
    <w:r w:rsidR="00150F34" w:rsidRPr="0025690E">
      <w:rPr>
        <w:lang w:bidi="hu"/>
      </w:rPr>
      <w:instrText xml:space="preserve"> PAGE  \* Arabic  \* MERGEFORMAT </w:instrText>
    </w:r>
    <w:r w:rsidR="00150F34" w:rsidRPr="0025690E">
      <w:rPr>
        <w:lang w:bidi="hu"/>
      </w:rPr>
      <w:fldChar w:fldCharType="separate"/>
    </w:r>
    <w:r w:rsidR="00150F34">
      <w:rPr>
        <w:noProof/>
        <w:lang w:bidi="hu"/>
      </w:rPr>
      <w:t>2</w:t>
    </w:r>
    <w:r w:rsidR="00150F34" w:rsidRPr="0025690E">
      <w:rPr>
        <w:lang w:bidi="hu"/>
      </w:rPr>
      <w:fldChar w:fldCharType="end"/>
    </w:r>
    <w:r w:rsidR="00150F34" w:rsidRPr="0025690E">
      <w:rPr>
        <w:lang w:bidi="hu"/>
      </w:rPr>
      <w:t>/</w:t>
    </w:r>
    <w:r w:rsidR="00150F34">
      <w:rPr>
        <w:lang w:bidi="hu"/>
      </w:rPr>
      <w:fldChar w:fldCharType="begin"/>
    </w:r>
    <w:r w:rsidR="00150F34">
      <w:rPr>
        <w:lang w:bidi="hu"/>
      </w:rPr>
      <w:instrText xml:space="preserve"> NUMPAGES  \* Arabic  \* MERGEFORMAT </w:instrText>
    </w:r>
    <w:r w:rsidR="00150F34">
      <w:rPr>
        <w:lang w:bidi="hu"/>
      </w:rPr>
      <w:fldChar w:fldCharType="separate"/>
    </w:r>
    <w:r w:rsidR="00150F34">
      <w:rPr>
        <w:noProof/>
        <w:lang w:bidi="hu"/>
      </w:rPr>
      <w:t>2</w:t>
    </w:r>
    <w:r w:rsidR="00150F34">
      <w:rPr>
        <w:noProof/>
        <w:lang w:bidi="hu"/>
      </w:rPr>
      <w:fldChar w:fldCharType="end"/>
    </w:r>
    <w:r w:rsidR="00150F34" w:rsidRPr="0025690E">
      <w:rPr>
        <w:lang w:bidi="hu"/>
      </w:rP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2267" w:rsidRDefault="00532267">
      <w:pPr>
        <w:spacing w:after="0" w:line="240" w:lineRule="auto"/>
      </w:pPr>
      <w:r>
        <w:separator/>
      </w:r>
    </w:p>
  </w:footnote>
  <w:footnote w:type="continuationSeparator" w:id="0">
    <w:p w:rsidR="00532267" w:rsidRDefault="005322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Cím:"/>
      <w:tag w:val="Cím:"/>
      <w:id w:val="-1010446677"/>
      <w:placeholder>
        <w:docPart w:val="E947ABA415E5480EAEAFD8578E6825E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15:appearance w15:val="hidden"/>
      <w:text w:multiLine="1"/>
    </w:sdtPr>
    <w:sdtContent>
      <w:p w:rsidR="00A1133B" w:rsidRPr="00641AA4" w:rsidRDefault="00A1133B" w:rsidP="00A1133B">
        <w:pPr>
          <w:pStyle w:val="Cm"/>
        </w:pPr>
        <w:proofErr w:type="spellStart"/>
        <w:r>
          <w:t>NotifyPhotography</w:t>
        </w:r>
        <w:proofErr w:type="spellEnd"/>
        <w:r>
          <w:t xml:space="preserve"> Kft. irodaház</w:t>
        </w:r>
        <w:r>
          <w:br/>
          <w:t>(Készítette: Ujszászi Vivien, Pintér Botond )</w:t>
        </w:r>
        <w:r>
          <w:br/>
          <w:t>Budapest</w:t>
        </w:r>
      </w:p>
    </w:sdtContent>
  </w:sdt>
  <w:p w:rsidR="00A1133B" w:rsidRDefault="00A1133B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Cím:"/>
      <w:tag w:val="Cím:"/>
      <w:id w:val="1586725201"/>
      <w:placeholder>
        <w:docPart w:val="E0CAA31DCB5740C1A87588F0EF777E0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15:appearance w15:val="hidden"/>
      <w:text w:multiLine="1"/>
    </w:sdtPr>
    <w:sdtContent>
      <w:p w:rsidR="00A1133B" w:rsidRPr="00641AA4" w:rsidRDefault="00A1133B" w:rsidP="00A1133B">
        <w:pPr>
          <w:pStyle w:val="Cm"/>
        </w:pPr>
        <w:proofErr w:type="spellStart"/>
        <w:r>
          <w:t>NotifyPhotography</w:t>
        </w:r>
        <w:proofErr w:type="spellEnd"/>
        <w:r>
          <w:t xml:space="preserve"> Kft. irodaház</w:t>
        </w:r>
        <w:r>
          <w:br/>
          <w:t>(Készítette: Ujszászi Vivien, Pintér Botond )</w:t>
        </w:r>
        <w:r>
          <w:br/>
          <w:t>Budaörs</w:t>
        </w:r>
      </w:p>
    </w:sdtContent>
  </w:sdt>
  <w:p w:rsidR="00A1133B" w:rsidRDefault="00A1133B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133B" w:rsidRDefault="00A1133B">
    <w:pPr>
      <w:pStyle w:val="lfej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Cím:"/>
      <w:tag w:val="Cím:"/>
      <w:id w:val="-748118804"/>
      <w:placeholder>
        <w:docPart w:val="FB02DA82E5DC4E05A0134F3280E4C07A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15:appearance w15:val="hidden"/>
      <w:text w:multiLine="1"/>
    </w:sdtPr>
    <w:sdtContent>
      <w:p w:rsidR="00A1133B" w:rsidRPr="00641AA4" w:rsidRDefault="00A1133B" w:rsidP="00A1133B">
        <w:pPr>
          <w:pStyle w:val="Cm"/>
        </w:pPr>
        <w:proofErr w:type="spellStart"/>
        <w:r>
          <w:t>NotifyPhotography</w:t>
        </w:r>
        <w:proofErr w:type="spellEnd"/>
        <w:r>
          <w:t xml:space="preserve"> Kft. irodaház</w:t>
        </w:r>
        <w:r>
          <w:br/>
          <w:t>(Készítette: Ujszászi Vivien, Pintér Botond )</w:t>
        </w:r>
        <w:r>
          <w:br/>
          <w:t>Budaörs</w:t>
        </w:r>
      </w:p>
    </w:sdtContent>
  </w:sdt>
  <w:p w:rsidR="00A1133B" w:rsidRDefault="00A1133B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08C9006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527B14"/>
    <w:multiLevelType w:val="multilevel"/>
    <w:tmpl w:val="181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A0CBA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C6936"/>
    <w:multiLevelType w:val="hybridMultilevel"/>
    <w:tmpl w:val="1410F454"/>
    <w:lvl w:ilvl="0" w:tplc="040E000F">
      <w:start w:val="1"/>
      <w:numFmt w:val="decimal"/>
      <w:lvlText w:val="%1.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7FE45B5"/>
    <w:multiLevelType w:val="hybridMultilevel"/>
    <w:tmpl w:val="F5D0F458"/>
    <w:lvl w:ilvl="0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09331D27"/>
    <w:multiLevelType w:val="multilevel"/>
    <w:tmpl w:val="2114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701B8"/>
    <w:multiLevelType w:val="multilevel"/>
    <w:tmpl w:val="3342C55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71867"/>
    <w:multiLevelType w:val="hybridMultilevel"/>
    <w:tmpl w:val="C7C69D0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81B6C4A"/>
    <w:multiLevelType w:val="multilevel"/>
    <w:tmpl w:val="1F8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D7E01"/>
    <w:multiLevelType w:val="hybridMultilevel"/>
    <w:tmpl w:val="965E1F4C"/>
    <w:lvl w:ilvl="0" w:tplc="040E0019">
      <w:start w:val="1"/>
      <w:numFmt w:val="lowerLetter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8F4E5B"/>
    <w:multiLevelType w:val="hybridMultilevel"/>
    <w:tmpl w:val="C39266DE"/>
    <w:lvl w:ilvl="0" w:tplc="040E0019">
      <w:start w:val="1"/>
      <w:numFmt w:val="lowerLetter"/>
      <w:lvlText w:val="%1."/>
      <w:lvlJc w:val="lef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F243B2A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A32BC"/>
    <w:multiLevelType w:val="hybridMultilevel"/>
    <w:tmpl w:val="CD7CA844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526416E"/>
    <w:multiLevelType w:val="hybridMultilevel"/>
    <w:tmpl w:val="1C4E4F04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5316809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253A7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A54546"/>
    <w:multiLevelType w:val="hybridMultilevel"/>
    <w:tmpl w:val="D07CAF4A"/>
    <w:lvl w:ilvl="0" w:tplc="671E6C1C">
      <w:start w:val="1"/>
      <w:numFmt w:val="decimal"/>
      <w:pStyle w:val="Cmsor3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2F20D1"/>
    <w:multiLevelType w:val="multilevel"/>
    <w:tmpl w:val="691E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E38B8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47B66"/>
    <w:multiLevelType w:val="hybridMultilevel"/>
    <w:tmpl w:val="EA48673C"/>
    <w:lvl w:ilvl="0" w:tplc="040E0017">
      <w:start w:val="1"/>
      <w:numFmt w:val="lowerLetter"/>
      <w:lvlText w:val="%1)"/>
      <w:lvlJc w:val="lef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68E067A"/>
    <w:multiLevelType w:val="hybridMultilevel"/>
    <w:tmpl w:val="5442C2F0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88677D3"/>
    <w:multiLevelType w:val="hybridMultilevel"/>
    <w:tmpl w:val="417C834C"/>
    <w:lvl w:ilvl="0" w:tplc="040E0017">
      <w:start w:val="1"/>
      <w:numFmt w:val="lowerLetter"/>
      <w:lvlText w:val="%1)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8F10BE1"/>
    <w:multiLevelType w:val="hybridMultilevel"/>
    <w:tmpl w:val="310E3C72"/>
    <w:lvl w:ilvl="0" w:tplc="040E0017">
      <w:start w:val="1"/>
      <w:numFmt w:val="lowerLetter"/>
      <w:lvlText w:val="%1)"/>
      <w:lvlJc w:val="lef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97842F4"/>
    <w:multiLevelType w:val="hybridMultilevel"/>
    <w:tmpl w:val="A1B633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9C6953"/>
    <w:multiLevelType w:val="hybridMultilevel"/>
    <w:tmpl w:val="D540B2AA"/>
    <w:lvl w:ilvl="0" w:tplc="1000223C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7C5EB3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36A01"/>
    <w:multiLevelType w:val="multilevel"/>
    <w:tmpl w:val="06F2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76CE8"/>
    <w:multiLevelType w:val="multilevel"/>
    <w:tmpl w:val="ADEC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710C01"/>
    <w:multiLevelType w:val="hybridMultilevel"/>
    <w:tmpl w:val="86026A6A"/>
    <w:lvl w:ilvl="0" w:tplc="040E0019">
      <w:start w:val="1"/>
      <w:numFmt w:val="lowerLetter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6407A7"/>
    <w:multiLevelType w:val="multilevel"/>
    <w:tmpl w:val="8E0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C60C4"/>
    <w:multiLevelType w:val="hybridMultilevel"/>
    <w:tmpl w:val="5CD82CA6"/>
    <w:lvl w:ilvl="0" w:tplc="CB6A34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2A8575E"/>
    <w:multiLevelType w:val="multilevel"/>
    <w:tmpl w:val="DA4E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F005E4"/>
    <w:multiLevelType w:val="multilevel"/>
    <w:tmpl w:val="336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790137"/>
    <w:multiLevelType w:val="hybridMultilevel"/>
    <w:tmpl w:val="B192B76E"/>
    <w:lvl w:ilvl="0" w:tplc="31225F5E">
      <w:start w:val="1"/>
      <w:numFmt w:val="lowerLetter"/>
      <w:pStyle w:val="Cmsor4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8896520"/>
    <w:multiLevelType w:val="hybridMultilevel"/>
    <w:tmpl w:val="6F30FF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754971"/>
    <w:multiLevelType w:val="multilevel"/>
    <w:tmpl w:val="5B72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16"/>
    <w:lvlOverride w:ilvl="0">
      <w:startOverride w:val="1"/>
    </w:lvlOverride>
  </w:num>
  <w:num w:numId="4">
    <w:abstractNumId w:val="24"/>
  </w:num>
  <w:num w:numId="5">
    <w:abstractNumId w:val="16"/>
    <w:lvlOverride w:ilvl="0">
      <w:startOverride w:val="1"/>
    </w:lvlOverride>
  </w:num>
  <w:num w:numId="6">
    <w:abstractNumId w:val="33"/>
  </w:num>
  <w:num w:numId="7">
    <w:abstractNumId w:val="21"/>
  </w:num>
  <w:num w:numId="8">
    <w:abstractNumId w:val="30"/>
  </w:num>
  <w:num w:numId="9">
    <w:abstractNumId w:val="19"/>
  </w:num>
  <w:num w:numId="10">
    <w:abstractNumId w:val="22"/>
  </w:num>
  <w:num w:numId="11">
    <w:abstractNumId w:val="13"/>
  </w:num>
  <w:num w:numId="12">
    <w:abstractNumId w:val="7"/>
  </w:num>
  <w:num w:numId="13">
    <w:abstractNumId w:val="20"/>
  </w:num>
  <w:num w:numId="14">
    <w:abstractNumId w:val="34"/>
  </w:num>
  <w:num w:numId="15">
    <w:abstractNumId w:val="4"/>
  </w:num>
  <w:num w:numId="16">
    <w:abstractNumId w:val="23"/>
  </w:num>
  <w:num w:numId="17">
    <w:abstractNumId w:val="12"/>
  </w:num>
  <w:num w:numId="18">
    <w:abstractNumId w:val="16"/>
  </w:num>
  <w:num w:numId="19">
    <w:abstractNumId w:val="16"/>
  </w:num>
  <w:num w:numId="20">
    <w:abstractNumId w:val="35"/>
  </w:num>
  <w:num w:numId="21">
    <w:abstractNumId w:val="29"/>
  </w:num>
  <w:num w:numId="22">
    <w:abstractNumId w:val="27"/>
  </w:num>
  <w:num w:numId="23">
    <w:abstractNumId w:val="8"/>
  </w:num>
  <w:num w:numId="24">
    <w:abstractNumId w:val="1"/>
  </w:num>
  <w:num w:numId="25">
    <w:abstractNumId w:val="26"/>
  </w:num>
  <w:num w:numId="26">
    <w:abstractNumId w:val="31"/>
  </w:num>
  <w:num w:numId="27">
    <w:abstractNumId w:val="18"/>
  </w:num>
  <w:num w:numId="28">
    <w:abstractNumId w:val="25"/>
  </w:num>
  <w:num w:numId="29">
    <w:abstractNumId w:val="15"/>
  </w:num>
  <w:num w:numId="30">
    <w:abstractNumId w:val="14"/>
  </w:num>
  <w:num w:numId="31">
    <w:abstractNumId w:val="32"/>
  </w:num>
  <w:num w:numId="32">
    <w:abstractNumId w:val="11"/>
  </w:num>
  <w:num w:numId="33">
    <w:abstractNumId w:val="2"/>
  </w:num>
  <w:num w:numId="34">
    <w:abstractNumId w:val="17"/>
  </w:num>
  <w:num w:numId="35">
    <w:abstractNumId w:val="5"/>
  </w:num>
  <w:num w:numId="36">
    <w:abstractNumId w:val="9"/>
  </w:num>
  <w:num w:numId="37">
    <w:abstractNumId w:val="6"/>
  </w:num>
  <w:num w:numId="38">
    <w:abstractNumId w:val="10"/>
  </w:num>
  <w:num w:numId="39">
    <w:abstractNumId w:val="28"/>
  </w:num>
  <w:num w:numId="40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BE0"/>
    <w:rsid w:val="00003256"/>
    <w:rsid w:val="00005F99"/>
    <w:rsid w:val="000B2CEC"/>
    <w:rsid w:val="000C5419"/>
    <w:rsid w:val="00137811"/>
    <w:rsid w:val="001437D1"/>
    <w:rsid w:val="00150F34"/>
    <w:rsid w:val="00152D6E"/>
    <w:rsid w:val="001773DF"/>
    <w:rsid w:val="001E4ADD"/>
    <w:rsid w:val="0025690E"/>
    <w:rsid w:val="002C3DDA"/>
    <w:rsid w:val="00315845"/>
    <w:rsid w:val="00321E35"/>
    <w:rsid w:val="003671F7"/>
    <w:rsid w:val="00370FA8"/>
    <w:rsid w:val="003A70FA"/>
    <w:rsid w:val="003C32C5"/>
    <w:rsid w:val="003E4B77"/>
    <w:rsid w:val="00402C54"/>
    <w:rsid w:val="00403C9C"/>
    <w:rsid w:val="00442EDA"/>
    <w:rsid w:val="0047016E"/>
    <w:rsid w:val="0048122D"/>
    <w:rsid w:val="00507089"/>
    <w:rsid w:val="00532267"/>
    <w:rsid w:val="00540068"/>
    <w:rsid w:val="00582E6A"/>
    <w:rsid w:val="005C40BB"/>
    <w:rsid w:val="006105B8"/>
    <w:rsid w:val="00616F47"/>
    <w:rsid w:val="00641AA4"/>
    <w:rsid w:val="006442D6"/>
    <w:rsid w:val="00655254"/>
    <w:rsid w:val="00660B4B"/>
    <w:rsid w:val="00676AC7"/>
    <w:rsid w:val="006A0139"/>
    <w:rsid w:val="006E2C42"/>
    <w:rsid w:val="006F381C"/>
    <w:rsid w:val="006F647C"/>
    <w:rsid w:val="00722534"/>
    <w:rsid w:val="00765BE0"/>
    <w:rsid w:val="007669C9"/>
    <w:rsid w:val="007842E3"/>
    <w:rsid w:val="007A2BBD"/>
    <w:rsid w:val="007C6400"/>
    <w:rsid w:val="00801622"/>
    <w:rsid w:val="00804189"/>
    <w:rsid w:val="0086238C"/>
    <w:rsid w:val="00881C99"/>
    <w:rsid w:val="008B328D"/>
    <w:rsid w:val="008B4470"/>
    <w:rsid w:val="008B50A0"/>
    <w:rsid w:val="008E752A"/>
    <w:rsid w:val="009868E1"/>
    <w:rsid w:val="009A0CC3"/>
    <w:rsid w:val="009A2ED4"/>
    <w:rsid w:val="009E1F7A"/>
    <w:rsid w:val="00A03A4E"/>
    <w:rsid w:val="00A1133B"/>
    <w:rsid w:val="00A15A2E"/>
    <w:rsid w:val="00A250D0"/>
    <w:rsid w:val="00A4474C"/>
    <w:rsid w:val="00A769E6"/>
    <w:rsid w:val="00A779D4"/>
    <w:rsid w:val="00A85106"/>
    <w:rsid w:val="00AB477F"/>
    <w:rsid w:val="00AE593E"/>
    <w:rsid w:val="00B27C7C"/>
    <w:rsid w:val="00BC5E35"/>
    <w:rsid w:val="00C03F48"/>
    <w:rsid w:val="00C45DBF"/>
    <w:rsid w:val="00C5439C"/>
    <w:rsid w:val="00C55AE2"/>
    <w:rsid w:val="00C60ACE"/>
    <w:rsid w:val="00C71FB7"/>
    <w:rsid w:val="00C83043"/>
    <w:rsid w:val="00CA126A"/>
    <w:rsid w:val="00CE712A"/>
    <w:rsid w:val="00D0624B"/>
    <w:rsid w:val="00D06F5D"/>
    <w:rsid w:val="00D1003D"/>
    <w:rsid w:val="00D765D0"/>
    <w:rsid w:val="00DA1C37"/>
    <w:rsid w:val="00E01AD9"/>
    <w:rsid w:val="00E4050C"/>
    <w:rsid w:val="00EF27D1"/>
    <w:rsid w:val="00F03EF2"/>
    <w:rsid w:val="00F51661"/>
    <w:rsid w:val="00F76CCD"/>
    <w:rsid w:val="00FB3155"/>
    <w:rsid w:val="00FF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DE478F4"/>
  <w15:chartTrackingRefBased/>
  <w15:docId w15:val="{40B77887-CD13-4877-B095-037CAC9F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C55AE2"/>
  </w:style>
  <w:style w:type="paragraph" w:styleId="Cmsor1">
    <w:name w:val="heading 1"/>
    <w:basedOn w:val="Norml"/>
    <w:next w:val="Cmsor2"/>
    <w:link w:val="Cmsor1Char"/>
    <w:uiPriority w:val="9"/>
    <w:qFormat/>
    <w:rsid w:val="00E01AD9"/>
    <w:pPr>
      <w:contextualSpacing/>
      <w:outlineLvl w:val="0"/>
    </w:pPr>
    <w:rPr>
      <w:b/>
      <w:bCs/>
    </w:rPr>
  </w:style>
  <w:style w:type="paragraph" w:styleId="Cmsor2">
    <w:name w:val="heading 2"/>
    <w:basedOn w:val="Norml"/>
    <w:link w:val="Cmsor2Char"/>
    <w:uiPriority w:val="9"/>
    <w:unhideWhenUsed/>
    <w:qFormat/>
    <w:pPr>
      <w:outlineLvl w:val="1"/>
    </w:pPr>
  </w:style>
  <w:style w:type="paragraph" w:styleId="Cmsor3">
    <w:name w:val="heading 3"/>
    <w:basedOn w:val="Norml"/>
    <w:link w:val="Cmsor3Char"/>
    <w:uiPriority w:val="9"/>
    <w:unhideWhenUsed/>
    <w:qFormat/>
    <w:pPr>
      <w:numPr>
        <w:numId w:val="2"/>
      </w:numPr>
      <w:outlineLvl w:val="2"/>
    </w:p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pPr>
      <w:keepNext/>
      <w:keepLines/>
      <w:numPr>
        <w:numId w:val="6"/>
      </w:numPr>
      <w:ind w:left="1440"/>
      <w:outlineLvl w:val="3"/>
    </w:pPr>
    <w:rPr>
      <w:rFonts w:asciiTheme="majorHAnsi" w:eastAsiaTheme="majorEastAsia" w:hAnsiTheme="majorHAnsi" w:cstheme="majorBidi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B447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B447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B4470"/>
    <w:rPr>
      <w:b/>
      <w:bCs/>
    </w:rPr>
  </w:style>
  <w:style w:type="paragraph" w:styleId="Cm">
    <w:name w:val="Title"/>
    <w:basedOn w:val="Norml"/>
    <w:next w:val="Norml"/>
    <w:link w:val="CmChar"/>
    <w:uiPriority w:val="1"/>
    <w:qFormat/>
    <w:rsid w:val="00B27C7C"/>
    <w:pPr>
      <w:spacing w:after="480" w:line="240" w:lineRule="auto"/>
      <w:jc w:val="center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mChar">
    <w:name w:val="Cím Char"/>
    <w:basedOn w:val="Bekezdsalapbettpusa"/>
    <w:link w:val="Cm"/>
    <w:uiPriority w:val="1"/>
    <w:rsid w:val="00B27C7C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B4470"/>
    <w:rPr>
      <w:rFonts w:asciiTheme="majorHAnsi" w:eastAsiaTheme="majorEastAsia" w:hAnsiTheme="majorHAnsi" w:cstheme="majorBidi"/>
    </w:rPr>
  </w:style>
  <w:style w:type="character" w:customStyle="1" w:styleId="Cmsor3Char">
    <w:name w:val="Címsor 3 Char"/>
    <w:basedOn w:val="Bekezdsalapbettpusa"/>
    <w:link w:val="Cmsor3"/>
    <w:uiPriority w:val="9"/>
    <w:rsid w:val="008B4470"/>
  </w:style>
  <w:style w:type="character" w:styleId="Helyrzszveg">
    <w:name w:val="Placeholder Text"/>
    <w:basedOn w:val="Bekezdsalapbettpusa"/>
    <w:uiPriority w:val="99"/>
    <w:semiHidden/>
    <w:rsid w:val="008B4470"/>
    <w:rPr>
      <w:color w:val="595959" w:themeColor="text1" w:themeTint="A6"/>
    </w:rPr>
  </w:style>
  <w:style w:type="paragraph" w:styleId="llb">
    <w:name w:val="footer"/>
    <w:basedOn w:val="Norml"/>
    <w:link w:val="llbChar"/>
    <w:uiPriority w:val="99"/>
    <w:qFormat/>
    <w:rsid w:val="00C55AE2"/>
    <w:pPr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55AE2"/>
  </w:style>
  <w:style w:type="character" w:customStyle="1" w:styleId="Cmsor2Char">
    <w:name w:val="Címsor 2 Char"/>
    <w:basedOn w:val="Bekezdsalapbettpusa"/>
    <w:link w:val="Cmsor2"/>
    <w:uiPriority w:val="9"/>
    <w:rsid w:val="008B4470"/>
  </w:style>
  <w:style w:type="character" w:customStyle="1" w:styleId="Cmsor9Char">
    <w:name w:val="Címsor 9 Char"/>
    <w:basedOn w:val="Bekezdsalapbettpusa"/>
    <w:link w:val="Cmsor9"/>
    <w:uiPriority w:val="9"/>
    <w:semiHidden/>
    <w:rsid w:val="008B447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B447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B4470"/>
    <w:pPr>
      <w:spacing w:line="240" w:lineRule="auto"/>
    </w:pPr>
    <w:rPr>
      <w:i/>
      <w:iCs/>
      <w:color w:val="44546A" w:themeColor="text2"/>
      <w:szCs w:val="18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B4470"/>
    <w:rPr>
      <w:rFonts w:ascii="Segoe UI" w:hAnsi="Segoe UI" w:cs="Segoe UI"/>
      <w:szCs w:val="18"/>
    </w:rPr>
  </w:style>
  <w:style w:type="paragraph" w:styleId="Szvegtrzs3">
    <w:name w:val="Body Text 3"/>
    <w:basedOn w:val="Norml"/>
    <w:link w:val="Szvegtrzs3Char"/>
    <w:uiPriority w:val="99"/>
    <w:semiHidden/>
    <w:unhideWhenUsed/>
    <w:rsid w:val="008B4470"/>
    <w:pPr>
      <w:spacing w:after="120"/>
    </w:pPr>
    <w:rPr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8B4470"/>
    <w:rPr>
      <w:szCs w:val="16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8B4470"/>
    <w:pPr>
      <w:spacing w:after="120"/>
      <w:ind w:left="360"/>
    </w:pPr>
    <w:rPr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8B4470"/>
    <w:rPr>
      <w:szCs w:val="16"/>
    </w:rPr>
  </w:style>
  <w:style w:type="character" w:styleId="Jegyzethivatkozs">
    <w:name w:val="annotation reference"/>
    <w:basedOn w:val="Bekezdsalapbettpusa"/>
    <w:uiPriority w:val="99"/>
    <w:semiHidden/>
    <w:unhideWhenUsed/>
    <w:rsid w:val="008B4470"/>
    <w:rPr>
      <w:sz w:val="22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B4470"/>
    <w:pPr>
      <w:spacing w:line="240" w:lineRule="auto"/>
    </w:pPr>
    <w:rPr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B4470"/>
    <w:rPr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B4470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B4470"/>
    <w:rPr>
      <w:b/>
      <w:bCs/>
      <w:szCs w:val="20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8B4470"/>
    <w:rPr>
      <w:rFonts w:ascii="Segoe UI" w:hAnsi="Segoe UI" w:cs="Segoe UI"/>
      <w:szCs w:val="16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8B4470"/>
    <w:rPr>
      <w:szCs w:val="20"/>
    </w:rPr>
  </w:style>
  <w:style w:type="paragraph" w:styleId="Feladcmebortkon">
    <w:name w:val="envelope return"/>
    <w:basedOn w:val="Norml"/>
    <w:uiPriority w:val="99"/>
    <w:semiHidden/>
    <w:unhideWhenUsed/>
    <w:rsid w:val="008B447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8B4470"/>
    <w:rPr>
      <w:szCs w:val="20"/>
    </w:rPr>
  </w:style>
  <w:style w:type="character" w:styleId="HTML-kd">
    <w:name w:val="HTML Code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B4470"/>
    <w:rPr>
      <w:rFonts w:ascii="Consolas" w:hAnsi="Consolas"/>
      <w:szCs w:val="20"/>
    </w:rPr>
  </w:style>
  <w:style w:type="character" w:styleId="HTML-billentyzet">
    <w:name w:val="HTML Keyboard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character" w:styleId="HTML-rgp">
    <w:name w:val="HTML Typewriter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Makrszvege">
    <w:name w:val="macro"/>
    <w:link w:val="MakrszvegeChar"/>
    <w:uiPriority w:val="99"/>
    <w:semiHidden/>
    <w:unhideWhenUsed/>
    <w:rsid w:val="008B447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semiHidden/>
    <w:rsid w:val="008B4470"/>
    <w:rPr>
      <w:rFonts w:ascii="Consolas" w:hAnsi="Consolas"/>
      <w:szCs w:val="20"/>
    </w:rPr>
  </w:style>
  <w:style w:type="paragraph" w:styleId="Csakszveg">
    <w:name w:val="Plain Text"/>
    <w:basedOn w:val="Norml"/>
    <w:link w:val="Csakszveg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semiHidden/>
    <w:rsid w:val="008B4470"/>
    <w:rPr>
      <w:rFonts w:ascii="Consolas" w:hAnsi="Consolas"/>
      <w:szCs w:val="21"/>
    </w:rPr>
  </w:style>
  <w:style w:type="paragraph" w:styleId="lfej">
    <w:name w:val="header"/>
    <w:basedOn w:val="Norml"/>
    <w:link w:val="lfejChar"/>
    <w:uiPriority w:val="99"/>
    <w:qFormat/>
    <w:rsid w:val="00C55AE2"/>
    <w:pPr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55AE2"/>
  </w:style>
  <w:style w:type="paragraph" w:styleId="Alcm">
    <w:name w:val="Subtitle"/>
    <w:basedOn w:val="Norml"/>
    <w:next w:val="Norml"/>
    <w:link w:val="AlcmChar"/>
    <w:uiPriority w:val="11"/>
    <w:semiHidden/>
    <w:unhideWhenUsed/>
    <w:qFormat/>
    <w:rsid w:val="00C55AE2"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AlcmChar">
    <w:name w:val="Alcím Char"/>
    <w:basedOn w:val="Bekezdsalapbettpusa"/>
    <w:link w:val="Alcm"/>
    <w:uiPriority w:val="11"/>
    <w:semiHidden/>
    <w:rsid w:val="00C55AE2"/>
    <w:rPr>
      <w:color w:val="5A5A5A" w:themeColor="text1" w:themeTint="A5"/>
    </w:rPr>
  </w:style>
  <w:style w:type="character" w:styleId="Erskiemels">
    <w:name w:val="Intense Emphasis"/>
    <w:basedOn w:val="Bekezdsalapbettpusa"/>
    <w:uiPriority w:val="21"/>
    <w:semiHidden/>
    <w:unhideWhenUsed/>
    <w:qFormat/>
    <w:rsid w:val="00C55AE2"/>
    <w:rPr>
      <w:i/>
      <w:iCs/>
      <w:color w:val="1F4E79" w:themeColor="accent1" w:themeShade="80"/>
    </w:rPr>
  </w:style>
  <w:style w:type="paragraph" w:styleId="Kiemeltidzet">
    <w:name w:val="Intense Quote"/>
    <w:basedOn w:val="Norml"/>
    <w:next w:val="Norml"/>
    <w:link w:val="KiemeltidzetChar"/>
    <w:uiPriority w:val="30"/>
    <w:semiHidden/>
    <w:unhideWhenUsed/>
    <w:qFormat/>
    <w:rsid w:val="00C55AE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rsid w:val="00C55AE2"/>
    <w:rPr>
      <w:i/>
      <w:iCs/>
      <w:color w:val="1F4E79" w:themeColor="accent1" w:themeShade="80"/>
    </w:rPr>
  </w:style>
  <w:style w:type="character" w:styleId="Ershivatkozs">
    <w:name w:val="Intense Reference"/>
    <w:basedOn w:val="Bekezdsalapbettpusa"/>
    <w:uiPriority w:val="32"/>
    <w:semiHidden/>
    <w:unhideWhenUsed/>
    <w:qFormat/>
    <w:rsid w:val="00C55AE2"/>
    <w:rPr>
      <w:b/>
      <w:bCs/>
      <w:caps w:val="0"/>
      <w:smallCaps/>
      <w:color w:val="1F4E79" w:themeColor="accent1" w:themeShade="80"/>
      <w:spacing w:val="5"/>
    </w:rPr>
  </w:style>
  <w:style w:type="paragraph" w:styleId="Szvegblokk">
    <w:name w:val="Block Text"/>
    <w:basedOn w:val="Norml"/>
    <w:uiPriority w:val="99"/>
    <w:semiHidden/>
    <w:unhideWhenUsed/>
    <w:rsid w:val="00C55AE2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Felsorols">
    <w:name w:val="List Bullet"/>
    <w:basedOn w:val="Norml"/>
    <w:uiPriority w:val="9"/>
    <w:unhideWhenUsed/>
    <w:rsid w:val="00003256"/>
    <w:pPr>
      <w:numPr>
        <w:numId w:val="1"/>
      </w:numPr>
      <w:contextualSpacing/>
    </w:pPr>
  </w:style>
  <w:style w:type="paragraph" w:styleId="NormlWeb">
    <w:name w:val="Normal (Web)"/>
    <w:basedOn w:val="Norml"/>
    <w:uiPriority w:val="99"/>
    <w:unhideWhenUsed/>
    <w:rsid w:val="008B3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styleId="Listaszerbekezds">
    <w:name w:val="List Paragraph"/>
    <w:basedOn w:val="Norml"/>
    <w:uiPriority w:val="34"/>
    <w:unhideWhenUsed/>
    <w:rsid w:val="00403C9C"/>
    <w:pPr>
      <w:ind w:left="720"/>
      <w:contextualSpacing/>
    </w:pPr>
  </w:style>
  <w:style w:type="paragraph" w:styleId="Nincstrkz">
    <w:name w:val="No Spacing"/>
    <w:link w:val="NincstrkzChar"/>
    <w:uiPriority w:val="1"/>
    <w:qFormat/>
    <w:rsid w:val="00582E6A"/>
    <w:pPr>
      <w:spacing w:after="0" w:line="240" w:lineRule="auto"/>
    </w:pPr>
    <w:rPr>
      <w:lang w:val="hu-HU"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582E6A"/>
    <w:rPr>
      <w:lang w:val="hu-HU" w:eastAsia="hu-HU"/>
    </w:rPr>
  </w:style>
  <w:style w:type="character" w:styleId="Kiemels2">
    <w:name w:val="Strong"/>
    <w:basedOn w:val="Bekezdsalapbettpusa"/>
    <w:uiPriority w:val="22"/>
    <w:qFormat/>
    <w:rsid w:val="006552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3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header" Target="header4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28" Type="http://schemas.openxmlformats.org/officeDocument/2006/relationships/image" Target="media/image14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nter.botond\AppData\Roaming\Microsoft\Templates\R&#246;vid%20essz&#233;v&#225;zla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947ABA415E5480EAEAFD8578E6825E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DF4AE92-3D77-402F-88D2-8EE075367CCD}"/>
      </w:docPartPr>
      <w:docPartBody>
        <w:p w:rsidR="00000000" w:rsidRDefault="00F67D76" w:rsidP="00F67D76">
          <w:pPr>
            <w:pStyle w:val="E947ABA415E5480EAEAFD8578E6825E7"/>
          </w:pPr>
          <w:r w:rsidRPr="00B27C7C">
            <w:rPr>
              <w:lang w:bidi="hu"/>
            </w:rPr>
            <w:t>Cím</w:t>
          </w:r>
        </w:p>
      </w:docPartBody>
    </w:docPart>
    <w:docPart>
      <w:docPartPr>
        <w:name w:val="E0CAA31DCB5740C1A87588F0EF777E05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8D803115-66EF-45E4-8AEB-5B6BE4B02078}"/>
      </w:docPartPr>
      <w:docPartBody>
        <w:p w:rsidR="00000000" w:rsidRDefault="00F67D76" w:rsidP="00F67D76">
          <w:pPr>
            <w:pStyle w:val="E0CAA31DCB5740C1A87588F0EF777E05"/>
          </w:pPr>
          <w:r w:rsidRPr="00B27C7C">
            <w:rPr>
              <w:lang w:bidi="hu"/>
            </w:rPr>
            <w:t>Cím</w:t>
          </w:r>
        </w:p>
      </w:docPartBody>
    </w:docPart>
    <w:docPart>
      <w:docPartPr>
        <w:name w:val="FB02DA82E5DC4E05A0134F3280E4C07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F8E2F41-D3AA-4AC8-81D0-BDC0C2F8E4A9}"/>
      </w:docPartPr>
      <w:docPartBody>
        <w:p w:rsidR="00000000" w:rsidRDefault="00F67D76" w:rsidP="00F67D76">
          <w:pPr>
            <w:pStyle w:val="FB02DA82E5DC4E05A0134F3280E4C07A"/>
          </w:pPr>
          <w:r w:rsidRPr="00B27C7C">
            <w:rPr>
              <w:lang w:bidi="hu"/>
            </w:rPr>
            <w:t>Cím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AE"/>
    <w:rsid w:val="0002585F"/>
    <w:rsid w:val="001000FC"/>
    <w:rsid w:val="002E7D01"/>
    <w:rsid w:val="004C699C"/>
    <w:rsid w:val="00612BBC"/>
    <w:rsid w:val="006C121C"/>
    <w:rsid w:val="00705F8C"/>
    <w:rsid w:val="007415B4"/>
    <w:rsid w:val="008F29CC"/>
    <w:rsid w:val="0093401C"/>
    <w:rsid w:val="00A918DD"/>
    <w:rsid w:val="00AE630C"/>
    <w:rsid w:val="00D11958"/>
    <w:rsid w:val="00D15E8F"/>
    <w:rsid w:val="00D63D93"/>
    <w:rsid w:val="00E932E9"/>
    <w:rsid w:val="00E974B2"/>
    <w:rsid w:val="00F617AE"/>
    <w:rsid w:val="00F67D76"/>
    <w:rsid w:val="00FA2D6C"/>
    <w:rsid w:val="00FF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7A0E7EC965504A99AEB1A85AB5C197D9">
    <w:name w:val="7A0E7EC965504A99AEB1A85AB5C197D9"/>
  </w:style>
  <w:style w:type="paragraph" w:customStyle="1" w:styleId="58E76BADE626400EAE42336C4673C321">
    <w:name w:val="58E76BADE626400EAE42336C4673C321"/>
  </w:style>
  <w:style w:type="paragraph" w:customStyle="1" w:styleId="446571B9BD8D40339D6E736F571D3381">
    <w:name w:val="446571B9BD8D40339D6E736F571D3381"/>
  </w:style>
  <w:style w:type="paragraph" w:customStyle="1" w:styleId="40EFD80DE6E946A09FC55CF029F3FC38">
    <w:name w:val="40EFD80DE6E946A09FC55CF029F3FC38"/>
  </w:style>
  <w:style w:type="paragraph" w:customStyle="1" w:styleId="460146B2D1E849D5B6C113AFAF17EF3F">
    <w:name w:val="460146B2D1E849D5B6C113AFAF17EF3F"/>
  </w:style>
  <w:style w:type="paragraph" w:customStyle="1" w:styleId="292677C1F71C4BF8889D3BABDDDB362B">
    <w:name w:val="292677C1F71C4BF8889D3BABDDDB362B"/>
  </w:style>
  <w:style w:type="paragraph" w:customStyle="1" w:styleId="C51E11EECE4B4E08AFC084DFBFF7BC6E">
    <w:name w:val="C51E11EECE4B4E08AFC084DFBFF7BC6E"/>
  </w:style>
  <w:style w:type="paragraph" w:customStyle="1" w:styleId="39D3003255554A9198EE195A13DB5F74">
    <w:name w:val="39D3003255554A9198EE195A13DB5F74"/>
  </w:style>
  <w:style w:type="paragraph" w:customStyle="1" w:styleId="AA334005F1B9495DAB04F5E076A97766">
    <w:name w:val="AA334005F1B9495DAB04F5E076A97766"/>
  </w:style>
  <w:style w:type="paragraph" w:customStyle="1" w:styleId="7A2B226DD4C3423CA4548FE453BFAE4B">
    <w:name w:val="7A2B226DD4C3423CA4548FE453BFAE4B"/>
  </w:style>
  <w:style w:type="paragraph" w:customStyle="1" w:styleId="8E1F954FCE714925BC1F21E1C4F09043">
    <w:name w:val="8E1F954FCE714925BC1F21E1C4F09043"/>
  </w:style>
  <w:style w:type="paragraph" w:customStyle="1" w:styleId="45CD26FF06AA44B0A6E5B45283055401">
    <w:name w:val="45CD26FF06AA44B0A6E5B45283055401"/>
  </w:style>
  <w:style w:type="paragraph" w:customStyle="1" w:styleId="30C222F23EE94F27A546A39BB5056970">
    <w:name w:val="30C222F23EE94F27A546A39BB5056970"/>
  </w:style>
  <w:style w:type="paragraph" w:customStyle="1" w:styleId="DCA698C06AF0482E93D85C6625D084BF">
    <w:name w:val="DCA698C06AF0482E93D85C6625D084BF"/>
  </w:style>
  <w:style w:type="paragraph" w:customStyle="1" w:styleId="B7449E20E7414405A610D36D518C81C2">
    <w:name w:val="B7449E20E7414405A610D36D518C81C2"/>
  </w:style>
  <w:style w:type="paragraph" w:customStyle="1" w:styleId="45BDD5D3105141D2A15FE3C00116F1A3">
    <w:name w:val="45BDD5D3105141D2A15FE3C00116F1A3"/>
  </w:style>
  <w:style w:type="paragraph" w:customStyle="1" w:styleId="DE5F6B28393D4E0B8EB32C02F10DD33F">
    <w:name w:val="DE5F6B28393D4E0B8EB32C02F10DD33F"/>
  </w:style>
  <w:style w:type="paragraph" w:customStyle="1" w:styleId="D0DE14FEB16841C1ACA0B533A89F1C5E">
    <w:name w:val="D0DE14FEB16841C1ACA0B533A89F1C5E"/>
  </w:style>
  <w:style w:type="paragraph" w:customStyle="1" w:styleId="8D6878E200C5444CB61774A67302D9DA">
    <w:name w:val="8D6878E200C5444CB61774A67302D9DA"/>
  </w:style>
  <w:style w:type="paragraph" w:customStyle="1" w:styleId="84FEB4FEB9C841A0A9BC7B776F091A6A">
    <w:name w:val="84FEB4FEB9C841A0A9BC7B776F091A6A"/>
  </w:style>
  <w:style w:type="paragraph" w:customStyle="1" w:styleId="FC06B950D0544B71813E7E4399CA4611">
    <w:name w:val="FC06B950D0544B71813E7E4399CA4611"/>
  </w:style>
  <w:style w:type="paragraph" w:customStyle="1" w:styleId="5BB156EEFF164D3987BF31C8460EB14D">
    <w:name w:val="5BB156EEFF164D3987BF31C8460EB14D"/>
  </w:style>
  <w:style w:type="paragraph" w:customStyle="1" w:styleId="9D7103092EDD41919685C5CCBBCA12DC">
    <w:name w:val="9D7103092EDD41919685C5CCBBCA12DC"/>
  </w:style>
  <w:style w:type="paragraph" w:customStyle="1" w:styleId="00573B5B56A94060A397D376494E1BE4">
    <w:name w:val="00573B5B56A94060A397D376494E1BE4"/>
  </w:style>
  <w:style w:type="paragraph" w:customStyle="1" w:styleId="ED7D6CE05F06440DBD8D626DD87DF180">
    <w:name w:val="ED7D6CE05F06440DBD8D626DD87DF180"/>
  </w:style>
  <w:style w:type="paragraph" w:customStyle="1" w:styleId="16DBBB10412C49C2A569D1274CB7D034">
    <w:name w:val="16DBBB10412C49C2A569D1274CB7D034"/>
  </w:style>
  <w:style w:type="paragraph" w:customStyle="1" w:styleId="91854F4B9E8749F7AF693E27E9ADBD79">
    <w:name w:val="91854F4B9E8749F7AF693E27E9ADBD79"/>
  </w:style>
  <w:style w:type="paragraph" w:customStyle="1" w:styleId="926A08B3EE8D4EB09D8871B7866A41FF">
    <w:name w:val="926A08B3EE8D4EB09D8871B7866A41FF"/>
  </w:style>
  <w:style w:type="paragraph" w:customStyle="1" w:styleId="FBC50F0A72CF4C86A9B042B8B9E0EC8A">
    <w:name w:val="FBC50F0A72CF4C86A9B042B8B9E0EC8A"/>
  </w:style>
  <w:style w:type="paragraph" w:customStyle="1" w:styleId="FAE8CEE9468C42B9B956F4D0E85A10EB">
    <w:name w:val="FAE8CEE9468C42B9B956F4D0E85A10EB"/>
  </w:style>
  <w:style w:type="paragraph" w:customStyle="1" w:styleId="FDB11574D0124983A1F71F57B2047733">
    <w:name w:val="FDB11574D0124983A1F71F57B2047733"/>
  </w:style>
  <w:style w:type="paragraph" w:customStyle="1" w:styleId="81A13006E0DC4A0AB3097EA064CCB88A">
    <w:name w:val="81A13006E0DC4A0AB3097EA064CCB88A"/>
  </w:style>
  <w:style w:type="paragraph" w:customStyle="1" w:styleId="B3109D885C3245768CA180AB366464D1">
    <w:name w:val="B3109D885C3245768CA180AB366464D1"/>
  </w:style>
  <w:style w:type="paragraph" w:customStyle="1" w:styleId="7D4B635D5192438F945959305E746EBE">
    <w:name w:val="7D4B635D5192438F945959305E746EBE"/>
  </w:style>
  <w:style w:type="paragraph" w:customStyle="1" w:styleId="09A1BC24E9904C1EA418F20A53EA2BBA">
    <w:name w:val="09A1BC24E9904C1EA418F20A53EA2BBA"/>
  </w:style>
  <w:style w:type="paragraph" w:customStyle="1" w:styleId="B0DCC23DEE5449FF9124DBB3773F8E07">
    <w:name w:val="B0DCC23DEE5449FF9124DBB3773F8E07"/>
  </w:style>
  <w:style w:type="paragraph" w:customStyle="1" w:styleId="F65AA24B4E614D47B8CB619A9FC2F6B4">
    <w:name w:val="F65AA24B4E614D47B8CB619A9FC2F6B4"/>
  </w:style>
  <w:style w:type="paragraph" w:customStyle="1" w:styleId="6BDDB07D95204198AF043A330116DCD1">
    <w:name w:val="6BDDB07D95204198AF043A330116DCD1"/>
  </w:style>
  <w:style w:type="paragraph" w:customStyle="1" w:styleId="01C3C742E8014254A6610A9D05A71468">
    <w:name w:val="01C3C742E8014254A6610A9D05A71468"/>
  </w:style>
  <w:style w:type="paragraph" w:customStyle="1" w:styleId="1B81E0BB044D4B21B4CA675E771451B8">
    <w:name w:val="1B81E0BB044D4B21B4CA675E771451B8"/>
    <w:rsid w:val="006C121C"/>
  </w:style>
  <w:style w:type="paragraph" w:customStyle="1" w:styleId="917BC5609B334D4CAB8DD61115FC7415">
    <w:name w:val="917BC5609B334D4CAB8DD61115FC7415"/>
    <w:rsid w:val="002E7D01"/>
  </w:style>
  <w:style w:type="paragraph" w:customStyle="1" w:styleId="9F2F019F1777454DA803056C694624D5">
    <w:name w:val="9F2F019F1777454DA803056C694624D5"/>
    <w:rsid w:val="002E7D01"/>
  </w:style>
  <w:style w:type="paragraph" w:customStyle="1" w:styleId="C70CF8784E614498A15FEABEB734DD7D">
    <w:name w:val="C70CF8784E614498A15FEABEB734DD7D"/>
    <w:rsid w:val="00E974B2"/>
  </w:style>
  <w:style w:type="paragraph" w:customStyle="1" w:styleId="EA911E42751543E9AB49D064F71C5E4E">
    <w:name w:val="EA911E42751543E9AB49D064F71C5E4E"/>
    <w:rsid w:val="00E974B2"/>
  </w:style>
  <w:style w:type="paragraph" w:customStyle="1" w:styleId="2CEFA63A195D4EFFBBE5E457AD1F5353">
    <w:name w:val="2CEFA63A195D4EFFBBE5E457AD1F5353"/>
    <w:rsid w:val="00E974B2"/>
  </w:style>
  <w:style w:type="paragraph" w:customStyle="1" w:styleId="89631E03922F487DB8AA5FA59F1C1F70">
    <w:name w:val="89631E03922F487DB8AA5FA59F1C1F70"/>
    <w:rsid w:val="00E974B2"/>
  </w:style>
  <w:style w:type="paragraph" w:customStyle="1" w:styleId="2FFBBF765F144B1CA715E75B99178D21">
    <w:name w:val="2FFBBF765F144B1CA715E75B99178D21"/>
    <w:rsid w:val="00E974B2"/>
  </w:style>
  <w:style w:type="paragraph" w:customStyle="1" w:styleId="BA90FA38A9594F75B497D24A25FECD9C">
    <w:name w:val="BA90FA38A9594F75B497D24A25FECD9C"/>
    <w:rsid w:val="00E974B2"/>
  </w:style>
  <w:style w:type="paragraph" w:customStyle="1" w:styleId="EB704ADF383F44758262C4FD318B2C8A">
    <w:name w:val="EB704ADF383F44758262C4FD318B2C8A"/>
    <w:rsid w:val="00E974B2"/>
  </w:style>
  <w:style w:type="paragraph" w:customStyle="1" w:styleId="1034046D7FD24913ADF21D3FB1A991F3">
    <w:name w:val="1034046D7FD24913ADF21D3FB1A991F3"/>
    <w:rsid w:val="00E974B2"/>
  </w:style>
  <w:style w:type="paragraph" w:customStyle="1" w:styleId="E947ABA415E5480EAEAFD8578E6825E7">
    <w:name w:val="E947ABA415E5480EAEAFD8578E6825E7"/>
    <w:rsid w:val="00F67D76"/>
  </w:style>
  <w:style w:type="paragraph" w:customStyle="1" w:styleId="BBDA1C315A9E488EAB7945E05C9422EF">
    <w:name w:val="BBDA1C315A9E488EAB7945E05C9422EF"/>
    <w:rsid w:val="00F67D76"/>
  </w:style>
  <w:style w:type="paragraph" w:customStyle="1" w:styleId="E0CAA31DCB5740C1A87588F0EF777E05">
    <w:name w:val="E0CAA31DCB5740C1A87588F0EF777E05"/>
    <w:rsid w:val="00F67D76"/>
  </w:style>
  <w:style w:type="paragraph" w:customStyle="1" w:styleId="FB02DA82E5DC4E05A0134F3280E4C07A">
    <w:name w:val="FB02DA82E5DC4E05A0134F3280E4C07A"/>
    <w:rsid w:val="00F67D76"/>
  </w:style>
  <w:style w:type="paragraph" w:customStyle="1" w:styleId="6831313D515D4F1489817C2D2FC1593D">
    <w:name w:val="6831313D515D4F1489817C2D2FC1593D"/>
    <w:rsid w:val="00F67D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Short essay outlin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-Cambria">
      <a:majorFont>
        <a:latin typeface="Calibri" panose="020F0502020204030204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879246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2013-02-25T14:44:00+00:00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1676412</Value>
    </PublishStatusLookup>
    <APAuthor xmlns="4873beb7-5857-4685-be1f-d57550cc96cc">
      <UserInfo>
        <DisplayName>REDMOND\ncrowell</DisplayName>
        <AccountId>81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TP104022097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0016D-A62B-4DD5-897A-E5C45EE99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A1F3C9-ED13-4BE7-BB40-249447F4581D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669E1811-84BF-463B-AD19-FA13CF0ECD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A2583A-BA7E-4383-9C50-D02315391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Rövid esszévázlat</Template>
  <TotalTime>0</TotalTime>
  <Pages>11</Pages>
  <Words>552</Words>
  <Characters>3813</Characters>
  <Application>Microsoft Office Word</Application>
  <DocSecurity>0</DocSecurity>
  <Lines>31</Lines>
  <Paragraphs>8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NotifyPhotography Kft. irodaház
(Készítette: Ujszászi Vivien, Pintér Botond )
Budaörs</vt:lpstr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NotifyPhotography Kft. irodaház
(Készítette: Ujszászi Vivien, Pintér Botond )
Budapest</dc:title>
  <dc:creator>Pintér Botond Sándor</dc:creator>
  <cp:lastModifiedBy>Ujszászi Vivien</cp:lastModifiedBy>
  <cp:revision>2</cp:revision>
  <dcterms:created xsi:type="dcterms:W3CDTF">2026-02-24T09:15:00Z</dcterms:created>
  <dcterms:modified xsi:type="dcterms:W3CDTF">2026-02-24T09:15:00Z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4cf8d5f7-1282-44e6-b34e-f3f56d81c1eb</vt:lpwstr>
  </property>
</Properties>
</file>