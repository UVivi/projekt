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5B9BD5" w:themeColor="accent1"/>
        </w:rPr>
        <w:id w:val="21383747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82E6A" w:rsidRDefault="00582E6A" w:rsidP="00582E6A">
          <w:pPr>
            <w:jc w:val="center"/>
          </w:pPr>
          <w:r>
            <w:rPr>
              <w:rFonts w:ascii="Calibri" w:hAnsi="Calibri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3152C582" wp14:editId="4F6FEB76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82E6A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:rsidR="00582E6A" w:rsidRPr="0092206E" w:rsidRDefault="00582E6A" w:rsidP="00582E6A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:rsidR="00582E6A" w:rsidRPr="00083561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083561"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:rsidR="00582E6A" w:rsidRDefault="00582E6A" w:rsidP="00582E6A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:rsidR="00582E6A" w:rsidRPr="004D0102" w:rsidRDefault="00582E6A" w:rsidP="00582E6A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5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0612 12 02</w:t>
          </w:r>
        </w:p>
        <w:p w:rsidR="00582E6A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:rsidR="00582E6A" w:rsidRPr="004D0102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Ujszászi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Vivien</w:t>
          </w:r>
        </w:p>
        <w:p w:rsidR="00582E6A" w:rsidRPr="004D0102" w:rsidRDefault="00582E6A" w:rsidP="00582E6A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202</w:t>
          </w:r>
          <w:r>
            <w:rPr>
              <w:rFonts w:ascii="Times New Roman" w:hAnsi="Times New Roman" w:cs="Times New Roman"/>
              <w:sz w:val="40"/>
              <w:szCs w:val="40"/>
            </w:rPr>
            <w:t>1</w:t>
          </w:r>
          <w:r w:rsidRPr="004D0102">
            <w:rPr>
              <w:rFonts w:ascii="Times New Roman" w:hAnsi="Times New Roman" w:cs="Times New Roman"/>
              <w:sz w:val="40"/>
              <w:szCs w:val="40"/>
            </w:rPr>
            <w:t>-2</w:t>
          </w:r>
          <w:r>
            <w:rPr>
              <w:rFonts w:ascii="Times New Roman" w:hAnsi="Times New Roman" w:cs="Times New Roman"/>
              <w:sz w:val="40"/>
              <w:szCs w:val="40"/>
            </w:rPr>
            <w:t>6</w:t>
          </w:r>
        </w:p>
        <w:p w:rsidR="00582E6A" w:rsidRPr="0092206E" w:rsidRDefault="00582E6A" w:rsidP="00582E6A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Konzulens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ek: </w:t>
          </w: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Landek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Péter és Ferenczy Márk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D0102">
            <w:rPr>
              <w:rFonts w:ascii="Times New Roman" w:hAnsi="Times New Roman" w:cs="Times New Roman"/>
              <w:sz w:val="32"/>
              <w:szCs w:val="32"/>
            </w:rPr>
            <w:t>202</w:t>
          </w:r>
          <w:r>
            <w:rPr>
              <w:rFonts w:ascii="Times New Roman" w:hAnsi="Times New Roman" w:cs="Times New Roman"/>
              <w:sz w:val="32"/>
              <w:szCs w:val="32"/>
            </w:rPr>
            <w:t>6</w:t>
          </w:r>
        </w:p>
        <w:p w:rsidR="00582E6A" w:rsidRPr="00582E6A" w:rsidRDefault="00582E6A" w:rsidP="00582E6A">
          <w:pPr>
            <w:pStyle w:val="Nincstrkz"/>
            <w:spacing w:before="1540" w:after="240"/>
            <w:jc w:val="center"/>
          </w:pPr>
        </w:p>
        <w:p w:rsidR="00582E6A" w:rsidRDefault="00582E6A">
          <w:pPr>
            <w:rPr>
              <w:rFonts w:asciiTheme="majorHAnsi" w:eastAsiaTheme="majorEastAsia" w:hAnsiTheme="majorHAnsi" w:cstheme="majorBidi"/>
              <w:b/>
              <w:bCs/>
              <w:kern w:val="28"/>
              <w:sz w:val="32"/>
              <w:szCs w:val="32"/>
            </w:rPr>
          </w:pPr>
          <w:r>
            <w:br w:type="page"/>
          </w:r>
        </w:p>
      </w:sdtContent>
    </w:sdt>
    <w:sdt>
      <w:sdtPr>
        <w:alias w:val="Cím:"/>
        <w:tag w:val="Cím:"/>
        <w:id w:val="-574357878"/>
        <w:placeholder>
          <w:docPart w:val="7A0E7EC965504A99AEB1A85AB5C197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769E6" w:rsidRDefault="00582E6A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t>Bevezető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A </w:t>
      </w:r>
      <w:proofErr w:type="spellStart"/>
      <w:r>
        <w:t>NotifyPhotography</w:t>
      </w:r>
      <w:proofErr w:type="spellEnd"/>
      <w:r>
        <w:t xml:space="preserve"> </w:t>
      </w:r>
      <w:r w:rsidR="00403C9C">
        <w:t xml:space="preserve">Budapesti </w:t>
      </w:r>
      <w:r>
        <w:t xml:space="preserve">Irodaháza tartalmaz 4 helyiséget, ezek a szerverszoba, recepció, iroda, stúdió.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>Szerverszoba: Linux szerver(zárt)</w:t>
      </w:r>
      <w:r w:rsidR="00BC5E35">
        <w:t>, Windows szerver (nyílt, fájlszerver)</w:t>
      </w:r>
      <w:r w:rsidR="00321E35">
        <w:t xml:space="preserve">, Tűzfal, </w:t>
      </w:r>
      <w:proofErr w:type="spellStart"/>
      <w:r w:rsidR="00321E35">
        <w:t>Admin</w:t>
      </w:r>
      <w:proofErr w:type="spellEnd"/>
      <w:r w:rsidR="00321E35">
        <w:t xml:space="preserve"> gép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Irodahelyiség: </w:t>
      </w:r>
      <w:r w:rsidR="00321E35">
        <w:t>8</w:t>
      </w:r>
      <w:r>
        <w:t xml:space="preserve"> gép, </w:t>
      </w:r>
      <w:r w:rsidR="00321E35">
        <w:t xml:space="preserve">5 </w:t>
      </w:r>
      <w:proofErr w:type="spellStart"/>
      <w:r w:rsidR="00321E35">
        <w:t>switch</w:t>
      </w:r>
      <w:proofErr w:type="spellEnd"/>
      <w:r w:rsidR="00321E35">
        <w:t xml:space="preserve">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Recepció: </w:t>
      </w:r>
      <w:r w:rsidR="00321E35">
        <w:t>12 gép</w:t>
      </w:r>
      <w:r>
        <w:t>,</w:t>
      </w:r>
      <w:r w:rsidR="00321E35">
        <w:t xml:space="preserve"> 3 </w:t>
      </w:r>
      <w:proofErr w:type="spellStart"/>
      <w:r w:rsidR="00321E35">
        <w:t>switch</w:t>
      </w:r>
      <w:proofErr w:type="spellEnd"/>
      <w:r>
        <w:t xml:space="preserve"> </w:t>
      </w:r>
    </w:p>
    <w:p w:rsidR="00370FA8" w:rsidRPr="00765BE0" w:rsidRDefault="00370FA8" w:rsidP="00402C54">
      <w:pPr>
        <w:pStyle w:val="Cmsor2"/>
        <w:numPr>
          <w:ilvl w:val="0"/>
          <w:numId w:val="7"/>
        </w:numPr>
      </w:pPr>
      <w:r>
        <w:t xml:space="preserve">Stúdió: </w:t>
      </w:r>
      <w:proofErr w:type="spellStart"/>
      <w:r w:rsidR="00321E35">
        <w:t>Wireless</w:t>
      </w:r>
      <w:proofErr w:type="spellEnd"/>
      <w:r w:rsidR="00321E35">
        <w:t xml:space="preserve"> kapcsolat </w:t>
      </w:r>
      <w:r>
        <w:t xml:space="preserve">DHCP </w:t>
      </w:r>
      <w:r w:rsidR="00321E35">
        <w:t>cím</w:t>
      </w:r>
      <w:r>
        <w:t xml:space="preserve">konfiguráció, </w:t>
      </w:r>
      <w:r w:rsidR="00321E35">
        <w:t>3</w:t>
      </w:r>
      <w:r>
        <w:t xml:space="preserve"> tablet</w:t>
      </w:r>
      <w:r w:rsidR="00321E35">
        <w:t>, 1 telefon, 1 laptop</w:t>
      </w:r>
    </w:p>
    <w:p w:rsidR="00765BE0" w:rsidRDefault="00D06F5D" w:rsidP="00402C54">
      <w:pPr>
        <w:pStyle w:val="Cmsor1"/>
        <w:numPr>
          <w:ilvl w:val="0"/>
          <w:numId w:val="8"/>
        </w:numPr>
      </w:pPr>
      <w:r>
        <w:t>Hálózati(Fizikai)</w:t>
      </w:r>
      <w:r w:rsidR="00370FA8">
        <w:t xml:space="preserve"> eszközök</w:t>
      </w:r>
    </w:p>
    <w:p w:rsidR="00321E35" w:rsidRPr="00321E35" w:rsidRDefault="00370FA8" w:rsidP="00321E35">
      <w:pPr>
        <w:pStyle w:val="Cmsor1"/>
        <w:numPr>
          <w:ilvl w:val="0"/>
          <w:numId w:val="9"/>
        </w:numPr>
      </w:pPr>
      <w:r>
        <w:t>4db 4331 Router</w:t>
      </w:r>
      <w:r w:rsidR="00321E35">
        <w:t xml:space="preserve"> +1 </w:t>
      </w:r>
      <w:proofErr w:type="spellStart"/>
      <w:r w:rsidR="00321E35">
        <w:t>Wireless</w:t>
      </w:r>
      <w:proofErr w:type="spellEnd"/>
      <w:r w:rsidR="00321E35">
        <w:t xml:space="preserve"> Router</w:t>
      </w:r>
    </w:p>
    <w:p w:rsidR="00765BE0" w:rsidRDefault="00321E35" w:rsidP="00402C54">
      <w:pPr>
        <w:pStyle w:val="Cmsor1"/>
        <w:numPr>
          <w:ilvl w:val="0"/>
          <w:numId w:val="9"/>
        </w:numPr>
      </w:pPr>
      <w:r>
        <w:t>21</w:t>
      </w:r>
      <w:r w:rsidR="00003256">
        <w:t>db PC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765BE0" w:rsidRDefault="00003256" w:rsidP="00402C54">
      <w:pPr>
        <w:pStyle w:val="Cmsor1"/>
        <w:numPr>
          <w:ilvl w:val="0"/>
          <w:numId w:val="9"/>
        </w:numPr>
      </w:pPr>
      <w:r>
        <w:t>1db Laptop, 1db Telefon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2db Szerver(Windows, Linux)</w:t>
      </w:r>
    </w:p>
    <w:p w:rsidR="00321E35" w:rsidRPr="00321E35" w:rsidRDefault="00003256" w:rsidP="00321E35">
      <w:pPr>
        <w:pStyle w:val="Cmsor1"/>
        <w:numPr>
          <w:ilvl w:val="0"/>
          <w:numId w:val="9"/>
        </w:numPr>
      </w:pPr>
      <w:r>
        <w:t>1db Tv</w:t>
      </w:r>
    </w:p>
    <w:p w:rsidR="00003256" w:rsidRPr="00003256" w:rsidRDefault="00003256" w:rsidP="00003256">
      <w:pPr>
        <w:pStyle w:val="Cmsor2"/>
      </w:pPr>
    </w:p>
    <w:p w:rsidR="009A0CC3" w:rsidRDefault="009A0CC3" w:rsidP="00402C54">
      <w:pPr>
        <w:pStyle w:val="Cmsor1"/>
        <w:numPr>
          <w:ilvl w:val="0"/>
          <w:numId w:val="8"/>
        </w:numPr>
      </w:pPr>
      <w:r>
        <w:t>Alkalmazott technológiák</w:t>
      </w:r>
    </w:p>
    <w:p w:rsidR="00442EDA" w:rsidRPr="00442EDA" w:rsidRDefault="00442EDA" w:rsidP="00442EDA">
      <w:pPr>
        <w:pStyle w:val="Cmsor2"/>
      </w:pP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</w:t>
      </w:r>
      <w:r w:rsidR="00A250D0">
        <w:t xml:space="preserve"> kell még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kell még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 w:rsidR="00A250D0">
        <w:t xml:space="preserve"> kel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 w:rsidR="00A250D0">
        <w:t xml:space="preserve"> kell még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kell még</w:t>
      </w:r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(kell)</w:t>
      </w:r>
    </w:p>
    <w:p w:rsidR="00442EDA" w:rsidRDefault="009A0CC3" w:rsidP="00402C54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 w:rsidR="00A250D0">
        <w:t xml:space="preserve"> kell</w:t>
      </w:r>
    </w:p>
    <w:p w:rsidR="00442EDA" w:rsidRDefault="00442EDA" w:rsidP="00442EDA">
      <w:pPr>
        <w:pStyle w:val="Cmsor1"/>
      </w:pPr>
    </w:p>
    <w:p w:rsidR="00765BE0" w:rsidRPr="00765BE0" w:rsidRDefault="00765BE0" w:rsidP="00442EDA">
      <w:pPr>
        <w:pStyle w:val="Cmsor1"/>
        <w:ind w:left="720"/>
      </w:pPr>
      <w:r>
        <w:br/>
      </w:r>
    </w:p>
    <w:p w:rsidR="007A2BBD" w:rsidRDefault="007A2BBD">
      <w:r>
        <w:br w:type="page"/>
      </w:r>
    </w:p>
    <w:p w:rsidR="009A0CC3" w:rsidRDefault="007A2BBD" w:rsidP="007A2BBD">
      <w:pPr>
        <w:jc w:val="center"/>
      </w:pPr>
      <w:r w:rsidRPr="007A2BBD">
        <w:lastRenderedPageBreak/>
        <w:drawing>
          <wp:inline distT="0" distB="0" distL="0" distR="0">
            <wp:extent cx="4010992" cy="8365784"/>
            <wp:effectExtent l="0" t="0" r="889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925" cy="837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CC3" w:rsidRDefault="00722534">
      <w:bookmarkStart w:id="0" w:name="_GoBack"/>
      <w:bookmarkEnd w:id="0"/>
      <w:r>
        <w:lastRenderedPageBreak/>
        <w:br/>
      </w:r>
    </w:p>
    <w:p w:rsidR="00A769E6" w:rsidRDefault="006F381C">
      <w:pPr>
        <w:pStyle w:val="Cmsor1"/>
      </w:pPr>
      <w:r>
        <w:t>Eszközjelszavak konfigurációja</w:t>
      </w:r>
    </w:p>
    <w:p w:rsidR="007A2BBD" w:rsidRPr="007A2BBD" w:rsidRDefault="007A2BBD" w:rsidP="007A2BBD">
      <w:pPr>
        <w:pStyle w:val="Cmsor2"/>
      </w:pPr>
      <w:r w:rsidRPr="007A2BBD">
        <w:drawing>
          <wp:inline distT="0" distB="0" distL="0" distR="0">
            <wp:extent cx="5732145" cy="1781238"/>
            <wp:effectExtent l="0" t="0" r="1905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8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9E6" w:rsidRDefault="006F381C" w:rsidP="00402C54">
      <w:pPr>
        <w:pStyle w:val="Cmsor2"/>
        <w:numPr>
          <w:ilvl w:val="0"/>
          <w:numId w:val="4"/>
        </w:numPr>
      </w:pPr>
      <w:proofErr w:type="spellStart"/>
      <w:r>
        <w:t>Switchek</w:t>
      </w:r>
      <w:proofErr w:type="spellEnd"/>
    </w:p>
    <w:p w:rsidR="006F381C" w:rsidRDefault="006F381C" w:rsidP="00402C54">
      <w:pPr>
        <w:pStyle w:val="Cmsor3"/>
        <w:numPr>
          <w:ilvl w:val="0"/>
          <w:numId w:val="5"/>
        </w:numPr>
      </w:pPr>
      <w:r>
        <w:t xml:space="preserve">S0 </w:t>
      </w:r>
      <w:r>
        <w:sym w:font="Wingdings" w:char="F0E0"/>
      </w:r>
      <w:r>
        <w:t xml:space="preserve">  </w:t>
      </w:r>
    </w:p>
    <w:p w:rsidR="008B328D" w:rsidRDefault="008B328D" w:rsidP="008B328D">
      <w:pPr>
        <w:pStyle w:val="Cmsor3"/>
        <w:numPr>
          <w:ilvl w:val="0"/>
          <w:numId w:val="11"/>
        </w:numPr>
      </w:pPr>
      <w:r>
        <w:t>line con 0: switchcon0</w:t>
      </w:r>
    </w:p>
    <w:p w:rsidR="00A769E6" w:rsidRDefault="006F381C" w:rsidP="00402C54">
      <w:pPr>
        <w:pStyle w:val="Cmsor3"/>
        <w:numPr>
          <w:ilvl w:val="0"/>
          <w:numId w:val="11"/>
        </w:numPr>
      </w:pPr>
      <w:r>
        <w:t xml:space="preserve">Line </w:t>
      </w:r>
      <w:proofErr w:type="spellStart"/>
      <w:r>
        <w:t>vty</w:t>
      </w:r>
      <w:proofErr w:type="spellEnd"/>
      <w:r>
        <w:t xml:space="preserve"> 0 15: switch0admin</w:t>
      </w:r>
    </w:p>
    <w:p w:rsidR="006F381C" w:rsidRDefault="006F381C" w:rsidP="00402C54">
      <w:pPr>
        <w:pStyle w:val="Cmsor3"/>
        <w:numPr>
          <w:ilvl w:val="0"/>
          <w:numId w:val="11"/>
        </w:numPr>
      </w:pPr>
      <w:proofErr w:type="spellStart"/>
      <w:r>
        <w:t>enable</w:t>
      </w:r>
      <w:proofErr w:type="spellEnd"/>
      <w:r>
        <w:t>: switchenpass0</w:t>
      </w:r>
    </w:p>
    <w:p w:rsidR="008B328D" w:rsidRDefault="008B328D" w:rsidP="008B328D">
      <w:pPr>
        <w:pStyle w:val="Cmsor3"/>
        <w:numPr>
          <w:ilvl w:val="0"/>
          <w:numId w:val="0"/>
        </w:numPr>
        <w:ind w:left="1800"/>
      </w:pPr>
      <w:r>
        <w:t xml:space="preserve">service </w:t>
      </w:r>
      <w:proofErr w:type="spellStart"/>
      <w:r>
        <w:t>password-encryption</w:t>
      </w:r>
      <w:proofErr w:type="spellEnd"/>
    </w:p>
    <w:p w:rsidR="008B328D" w:rsidRDefault="008B328D" w:rsidP="008B328D">
      <w:pPr>
        <w:pStyle w:val="NormlWeb"/>
        <w:spacing w:before="0" w:beforeAutospacing="0" w:after="0" w:afterAutospacing="0"/>
        <w:ind w:left="1440" w:firstLine="360"/>
      </w:pPr>
      <w:r>
        <w:t>line con 0</w:t>
      </w:r>
    </w:p>
    <w:p w:rsidR="008B328D" w:rsidRDefault="008B328D" w:rsidP="008B328D">
      <w:pPr>
        <w:pStyle w:val="NormlWeb"/>
        <w:spacing w:before="0" w:beforeAutospacing="0" w:after="0" w:afterAutospacing="0"/>
        <w:ind w:left="1440" w:firstLine="360"/>
      </w:pPr>
      <w:proofErr w:type="spellStart"/>
      <w:r>
        <w:t>password</w:t>
      </w:r>
      <w:proofErr w:type="spellEnd"/>
      <w:r>
        <w:t xml:space="preserve"> 7 08325B471D1A0D141D055C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>login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08325B471D1A0D47130F010D24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>login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08325B471D1A0D47130F010D24</w:t>
      </w:r>
    </w:p>
    <w:p w:rsidR="008B328D" w:rsidRDefault="008B328D" w:rsidP="008B328D">
      <w:pPr>
        <w:pStyle w:val="Cmsor3"/>
        <w:numPr>
          <w:ilvl w:val="0"/>
          <w:numId w:val="0"/>
        </w:numPr>
        <w:ind w:left="1800"/>
      </w:pPr>
      <w:r>
        <w:t>login</w:t>
      </w:r>
    </w:p>
    <w:p w:rsidR="008B328D" w:rsidRDefault="008B328D" w:rsidP="009868E1">
      <w:pPr>
        <w:pStyle w:val="Cmsor3"/>
        <w:numPr>
          <w:ilvl w:val="0"/>
          <w:numId w:val="0"/>
        </w:numPr>
      </w:pPr>
      <w:r>
        <w:t xml:space="preserve">    </w:t>
      </w:r>
    </w:p>
    <w:p w:rsidR="009868E1" w:rsidRDefault="009868E1" w:rsidP="009868E1">
      <w:pPr>
        <w:pStyle w:val="Cmsor3"/>
        <w:numPr>
          <w:ilvl w:val="0"/>
          <w:numId w:val="0"/>
        </w:numPr>
        <w:ind w:left="1080" w:hanging="360"/>
      </w:pPr>
    </w:p>
    <w:p w:rsidR="00A769E6" w:rsidRDefault="006F381C">
      <w:pPr>
        <w:pStyle w:val="Cmsor3"/>
      </w:pPr>
      <w:r>
        <w:t xml:space="preserve">S1 </w:t>
      </w:r>
      <w:r>
        <w:sym w:font="Wingdings" w:char="F0E0"/>
      </w:r>
    </w:p>
    <w:p w:rsidR="009868E1" w:rsidRDefault="009868E1" w:rsidP="009868E1">
      <w:pPr>
        <w:pStyle w:val="Cmsor3"/>
        <w:numPr>
          <w:ilvl w:val="0"/>
          <w:numId w:val="11"/>
        </w:numPr>
      </w:pPr>
      <w:r>
        <w:t>line con 0:  switchcon1</w:t>
      </w:r>
    </w:p>
    <w:p w:rsidR="006F381C" w:rsidRDefault="006F381C" w:rsidP="00402C54">
      <w:pPr>
        <w:pStyle w:val="Cmsor3"/>
        <w:numPr>
          <w:ilvl w:val="0"/>
          <w:numId w:val="11"/>
        </w:numPr>
      </w:pPr>
      <w:r>
        <w:t xml:space="preserve">Line </w:t>
      </w:r>
      <w:proofErr w:type="spellStart"/>
      <w:r>
        <w:t>vty</w:t>
      </w:r>
      <w:proofErr w:type="spellEnd"/>
      <w:r>
        <w:t xml:space="preserve"> 0 15:</w:t>
      </w:r>
      <w:r w:rsidR="009868E1">
        <w:t xml:space="preserve"> </w:t>
      </w:r>
      <w:r>
        <w:t xml:space="preserve"> switch1admin</w:t>
      </w:r>
    </w:p>
    <w:p w:rsidR="006F381C" w:rsidRDefault="006F381C" w:rsidP="00402C54">
      <w:pPr>
        <w:pStyle w:val="Cmsor3"/>
        <w:numPr>
          <w:ilvl w:val="0"/>
          <w:numId w:val="11"/>
        </w:numPr>
      </w:pPr>
      <w:proofErr w:type="spellStart"/>
      <w:r>
        <w:t>enable</w:t>
      </w:r>
      <w:proofErr w:type="spellEnd"/>
      <w:r>
        <w:t>: switchenpass</w:t>
      </w:r>
      <w:r w:rsidR="00F76CCD">
        <w:t>1</w:t>
      </w:r>
    </w:p>
    <w:p w:rsidR="008B328D" w:rsidRDefault="009868E1" w:rsidP="008B328D">
      <w:pPr>
        <w:pStyle w:val="Cmsor3"/>
        <w:numPr>
          <w:ilvl w:val="0"/>
          <w:numId w:val="0"/>
        </w:numPr>
        <w:ind w:left="1800"/>
      </w:pPr>
      <w:r w:rsidRPr="009868E1">
        <w:lastRenderedPageBreak/>
        <w:t xml:space="preserve">service </w:t>
      </w:r>
      <w:proofErr w:type="spellStart"/>
      <w:r w:rsidRPr="009868E1">
        <w:t>password-encryption</w:t>
      </w:r>
      <w:proofErr w:type="spellEnd"/>
    </w:p>
    <w:p w:rsidR="009868E1" w:rsidRDefault="009868E1" w:rsidP="008B328D">
      <w:pPr>
        <w:pStyle w:val="Cmsor3"/>
        <w:numPr>
          <w:ilvl w:val="0"/>
          <w:numId w:val="0"/>
        </w:numPr>
        <w:ind w:left="1800"/>
      </w:pP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line con 0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proofErr w:type="spellStart"/>
      <w:r>
        <w:t>password</w:t>
      </w:r>
      <w:proofErr w:type="spellEnd"/>
      <w:r>
        <w:t xml:space="preserve"> 7 08325B471D1A0D141D055D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login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!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proofErr w:type="spellStart"/>
      <w:r>
        <w:t>password</w:t>
      </w:r>
      <w:proofErr w:type="spellEnd"/>
      <w:r>
        <w:t xml:space="preserve"> 7 08325B471D1A0D46130F010D24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login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proofErr w:type="spellStart"/>
      <w:r>
        <w:t>password</w:t>
      </w:r>
      <w:proofErr w:type="spellEnd"/>
      <w:r>
        <w:t xml:space="preserve"> 7 08325B471D1A0D46130F010D24</w:t>
      </w:r>
    </w:p>
    <w:p w:rsidR="008B328D" w:rsidRPr="009868E1" w:rsidRDefault="009868E1" w:rsidP="009868E1">
      <w:pPr>
        <w:pStyle w:val="Cmsor3"/>
        <w:numPr>
          <w:ilvl w:val="0"/>
          <w:numId w:val="0"/>
        </w:numPr>
        <w:ind w:left="1800"/>
      </w:pPr>
      <w:r>
        <w:t>login</w:t>
      </w:r>
    </w:p>
    <w:p w:rsidR="006F381C" w:rsidRDefault="006F381C" w:rsidP="006F381C">
      <w:pPr>
        <w:pStyle w:val="Cmsor3"/>
        <w:numPr>
          <w:ilvl w:val="0"/>
          <w:numId w:val="0"/>
        </w:numPr>
        <w:ind w:left="1800"/>
      </w:pPr>
    </w:p>
    <w:p w:rsidR="006F381C" w:rsidRDefault="006F381C" w:rsidP="006F381C">
      <w:pPr>
        <w:pStyle w:val="Cmsor3"/>
      </w:pPr>
      <w:r>
        <w:t xml:space="preserve">S2 </w:t>
      </w:r>
      <w:r>
        <w:sym w:font="Wingdings" w:char="F0E0"/>
      </w:r>
    </w:p>
    <w:p w:rsidR="006F381C" w:rsidRDefault="006F381C" w:rsidP="00402C54">
      <w:pPr>
        <w:pStyle w:val="Cmsor3"/>
        <w:numPr>
          <w:ilvl w:val="0"/>
          <w:numId w:val="11"/>
        </w:numPr>
      </w:pPr>
      <w:r>
        <w:t xml:space="preserve">Line </w:t>
      </w:r>
      <w:proofErr w:type="spellStart"/>
      <w:r>
        <w:t>vty</w:t>
      </w:r>
      <w:proofErr w:type="spellEnd"/>
      <w:r>
        <w:t xml:space="preserve"> 0 15: switch</w:t>
      </w:r>
      <w:r w:rsidR="00F76CCD">
        <w:t>2</w:t>
      </w:r>
      <w:r>
        <w:t>admin</w:t>
      </w:r>
    </w:p>
    <w:p w:rsidR="006F381C" w:rsidRDefault="006F381C" w:rsidP="00402C54">
      <w:pPr>
        <w:pStyle w:val="Cmsor3"/>
        <w:numPr>
          <w:ilvl w:val="0"/>
          <w:numId w:val="11"/>
        </w:numPr>
      </w:pPr>
      <w:proofErr w:type="spellStart"/>
      <w:r>
        <w:t>enable</w:t>
      </w:r>
      <w:proofErr w:type="spellEnd"/>
      <w:r>
        <w:t>: switchenpass</w:t>
      </w:r>
      <w:r w:rsidR="00F76CCD">
        <w:t>2</w:t>
      </w:r>
    </w:p>
    <w:p w:rsidR="009868E1" w:rsidRDefault="009868E1" w:rsidP="009868E1">
      <w:pPr>
        <w:pStyle w:val="Cmsor3"/>
        <w:numPr>
          <w:ilvl w:val="0"/>
          <w:numId w:val="0"/>
        </w:numPr>
        <w:ind w:left="1440"/>
      </w:pPr>
      <w:r w:rsidRPr="009868E1">
        <w:t>•</w:t>
      </w:r>
      <w:r>
        <w:t xml:space="preserve">      </w:t>
      </w:r>
      <w:r w:rsidRPr="009868E1">
        <w:t>line con 0: switchcon</w:t>
      </w:r>
      <w:r>
        <w:t>2</w:t>
      </w:r>
    </w:p>
    <w:p w:rsidR="009868E1" w:rsidRPr="009868E1" w:rsidRDefault="009868E1" w:rsidP="009868E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con 0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7 08325B471D1A0D141D055E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!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0 4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7 08325B471D1A0D45130F010D24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5 15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7 08325B471D1A0D45130F010D24</w:t>
      </w:r>
    </w:p>
    <w:p w:rsidR="009868E1" w:rsidRPr="009868E1" w:rsidRDefault="009868E1" w:rsidP="009868E1">
      <w:pPr>
        <w:pStyle w:val="Cmsor3"/>
        <w:numPr>
          <w:ilvl w:val="0"/>
          <w:numId w:val="0"/>
        </w:numPr>
        <w:ind w:left="1440"/>
        <w:rPr>
          <w:b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:rsidR="006F381C" w:rsidRDefault="006F381C" w:rsidP="006F381C">
      <w:pPr>
        <w:pStyle w:val="Cmsor3"/>
        <w:numPr>
          <w:ilvl w:val="0"/>
          <w:numId w:val="0"/>
        </w:numPr>
        <w:ind w:left="1800"/>
      </w:pPr>
    </w:p>
    <w:p w:rsidR="00A769E6" w:rsidRDefault="006F381C" w:rsidP="00402C54">
      <w:pPr>
        <w:pStyle w:val="Cmsor2"/>
        <w:numPr>
          <w:ilvl w:val="0"/>
          <w:numId w:val="4"/>
        </w:numPr>
      </w:pPr>
      <w:r>
        <w:t>Routerek</w:t>
      </w:r>
    </w:p>
    <w:p w:rsidR="00A769E6" w:rsidRDefault="00F76CCD" w:rsidP="00402C54">
      <w:pPr>
        <w:pStyle w:val="Cmsor3"/>
        <w:numPr>
          <w:ilvl w:val="0"/>
          <w:numId w:val="3"/>
        </w:numPr>
      </w:pPr>
      <w:r>
        <w:t xml:space="preserve">Router 0 </w:t>
      </w:r>
      <w:r>
        <w:sym w:font="Wingdings" w:char="F0E0"/>
      </w:r>
    </w:p>
    <w:p w:rsidR="00F76CCD" w:rsidRPr="000C5419" w:rsidRDefault="00F76CCD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proofErr w:type="spellStart"/>
      <w:r w:rsidRPr="000C5419">
        <w:rPr>
          <w:sz w:val="24"/>
          <w:szCs w:val="20"/>
        </w:rPr>
        <w:t>Enable</w:t>
      </w:r>
      <w:proofErr w:type="spellEnd"/>
      <w:r w:rsidRPr="000C5419">
        <w:rPr>
          <w:sz w:val="24"/>
          <w:szCs w:val="20"/>
        </w:rPr>
        <w:t xml:space="preserve"> : router0admin</w:t>
      </w:r>
    </w:p>
    <w:p w:rsidR="00F76CCD" w:rsidRPr="000C5419" w:rsidRDefault="00F76CCD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proofErr w:type="spellStart"/>
      <w:r w:rsidRPr="000C5419">
        <w:rPr>
          <w:sz w:val="24"/>
          <w:szCs w:val="20"/>
        </w:rPr>
        <w:t>Console</w:t>
      </w:r>
      <w:proofErr w:type="spellEnd"/>
      <w:r w:rsidRPr="000C5419">
        <w:rPr>
          <w:sz w:val="24"/>
          <w:szCs w:val="20"/>
        </w:rPr>
        <w:t>: routercon0</w:t>
      </w:r>
    </w:p>
    <w:p w:rsidR="00F76CCD" w:rsidRPr="000C5419" w:rsidRDefault="00F76CCD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r w:rsidRPr="000C5419">
        <w:rPr>
          <w:sz w:val="24"/>
          <w:szCs w:val="20"/>
        </w:rPr>
        <w:t>Line 0 15: routerline0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  <w:r w:rsidRPr="000C5419">
        <w:rPr>
          <w:szCs w:val="20"/>
        </w:rPr>
        <w:t xml:space="preserve">service </w:t>
      </w:r>
      <w:proofErr w:type="spellStart"/>
      <w:r w:rsidRPr="000C5419">
        <w:rPr>
          <w:szCs w:val="20"/>
        </w:rPr>
        <w:t>password-encryption</w:t>
      </w:r>
      <w:proofErr w:type="spellEnd"/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  <w:proofErr w:type="spellStart"/>
      <w:r w:rsidRPr="000C5419">
        <w:rPr>
          <w:szCs w:val="20"/>
        </w:rPr>
        <w:t>hostname</w:t>
      </w:r>
      <w:proofErr w:type="spellEnd"/>
      <w:r w:rsidRPr="000C5419">
        <w:rPr>
          <w:szCs w:val="20"/>
        </w:rPr>
        <w:t xml:space="preserve"> R0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</w:p>
    <w:p w:rsidR="009868E1" w:rsidRPr="000C5419" w:rsidRDefault="009868E1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proofErr w:type="spellStart"/>
      <w:r w:rsidRPr="000C5419">
        <w:rPr>
          <w:sz w:val="24"/>
          <w:szCs w:val="20"/>
        </w:rPr>
        <w:t>enable</w:t>
      </w:r>
      <w:proofErr w:type="spellEnd"/>
      <w:r w:rsidRPr="000C5419">
        <w:rPr>
          <w:sz w:val="24"/>
          <w:szCs w:val="20"/>
        </w:rPr>
        <w:t xml:space="preserve"> </w:t>
      </w:r>
      <w:proofErr w:type="spellStart"/>
      <w:r w:rsidRPr="000C5419">
        <w:rPr>
          <w:sz w:val="24"/>
          <w:szCs w:val="20"/>
        </w:rPr>
        <w:t>secret</w:t>
      </w:r>
      <w:proofErr w:type="spellEnd"/>
      <w:r w:rsidRPr="000C5419">
        <w:rPr>
          <w:sz w:val="24"/>
          <w:szCs w:val="20"/>
        </w:rPr>
        <w:t xml:space="preserve"> 5 $1$mERr$YB7r/cnbUoFh3Ljuj7rNe/</w:t>
      </w:r>
    </w:p>
    <w:p w:rsidR="009868E1" w:rsidRPr="000C5419" w:rsidRDefault="009868E1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proofErr w:type="spellStart"/>
      <w:r w:rsidRPr="000C5419">
        <w:rPr>
          <w:sz w:val="24"/>
          <w:szCs w:val="20"/>
        </w:rPr>
        <w:t>username</w:t>
      </w:r>
      <w:proofErr w:type="spellEnd"/>
      <w:r w:rsidRPr="000C5419">
        <w:rPr>
          <w:sz w:val="24"/>
          <w:szCs w:val="20"/>
        </w:rPr>
        <w:t xml:space="preserve"> </w:t>
      </w:r>
      <w:proofErr w:type="spellStart"/>
      <w:r w:rsidRPr="000C5419">
        <w:rPr>
          <w:sz w:val="24"/>
          <w:szCs w:val="20"/>
        </w:rPr>
        <w:t>admin</w:t>
      </w:r>
      <w:proofErr w:type="spellEnd"/>
      <w:r w:rsidRPr="000C5419">
        <w:rPr>
          <w:sz w:val="24"/>
          <w:szCs w:val="20"/>
        </w:rPr>
        <w:t xml:space="preserve"> </w:t>
      </w:r>
      <w:proofErr w:type="spellStart"/>
      <w:r w:rsidRPr="000C5419">
        <w:rPr>
          <w:sz w:val="24"/>
          <w:szCs w:val="20"/>
        </w:rPr>
        <w:t>password</w:t>
      </w:r>
      <w:proofErr w:type="spellEnd"/>
      <w:r w:rsidRPr="000C5419">
        <w:rPr>
          <w:sz w:val="24"/>
          <w:szCs w:val="20"/>
        </w:rPr>
        <w:t xml:space="preserve"> 7 082048430017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lastRenderedPageBreak/>
        <w:t>line con 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proofErr w:type="spellStart"/>
      <w:r w:rsidRPr="000C5419">
        <w:rPr>
          <w:szCs w:val="20"/>
        </w:rPr>
        <w:t>password</w:t>
      </w:r>
      <w:proofErr w:type="spellEnd"/>
      <w:r w:rsidRPr="000C5419">
        <w:rPr>
          <w:szCs w:val="20"/>
        </w:rPr>
        <w:t xml:space="preserve"> 7 0833435B1D1C17141D055C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login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!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 xml:space="preserve">line </w:t>
      </w:r>
      <w:proofErr w:type="spellStart"/>
      <w:r w:rsidRPr="000C5419">
        <w:rPr>
          <w:szCs w:val="20"/>
        </w:rPr>
        <w:t>aux</w:t>
      </w:r>
      <w:proofErr w:type="spellEnd"/>
      <w:r w:rsidRPr="000C5419">
        <w:rPr>
          <w:szCs w:val="20"/>
        </w:rPr>
        <w:t xml:space="preserve"> 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!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 xml:space="preserve">line </w:t>
      </w:r>
      <w:proofErr w:type="spellStart"/>
      <w:r w:rsidRPr="000C5419">
        <w:rPr>
          <w:szCs w:val="20"/>
        </w:rPr>
        <w:t>vty</w:t>
      </w:r>
      <w:proofErr w:type="spellEnd"/>
      <w:r w:rsidRPr="000C5419">
        <w:rPr>
          <w:szCs w:val="20"/>
        </w:rPr>
        <w:t xml:space="preserve"> 0 4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proofErr w:type="spellStart"/>
      <w:r w:rsidRPr="000C5419">
        <w:rPr>
          <w:szCs w:val="20"/>
        </w:rPr>
        <w:t>password</w:t>
      </w:r>
      <w:proofErr w:type="spellEnd"/>
      <w:r w:rsidRPr="000C5419">
        <w:rPr>
          <w:szCs w:val="20"/>
        </w:rPr>
        <w:t xml:space="preserve"> 7 0833435B1D1C171B1B050954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login local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proofErr w:type="spellStart"/>
      <w:r w:rsidRPr="000C5419">
        <w:rPr>
          <w:szCs w:val="20"/>
        </w:rPr>
        <w:t>transport</w:t>
      </w:r>
      <w:proofErr w:type="spellEnd"/>
      <w:r w:rsidRPr="000C5419">
        <w:rPr>
          <w:szCs w:val="20"/>
        </w:rPr>
        <w:t xml:space="preserve"> input </w:t>
      </w:r>
      <w:proofErr w:type="spellStart"/>
      <w:r w:rsidRPr="000C5419">
        <w:rPr>
          <w:szCs w:val="20"/>
        </w:rPr>
        <w:t>ssh</w:t>
      </w:r>
      <w:proofErr w:type="spellEnd"/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 xml:space="preserve">line </w:t>
      </w:r>
      <w:proofErr w:type="spellStart"/>
      <w:r w:rsidRPr="000C5419">
        <w:rPr>
          <w:szCs w:val="20"/>
        </w:rPr>
        <w:t>vty</w:t>
      </w:r>
      <w:proofErr w:type="spellEnd"/>
      <w:r w:rsidRPr="000C5419">
        <w:rPr>
          <w:szCs w:val="20"/>
        </w:rPr>
        <w:t xml:space="preserve"> 5 15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proofErr w:type="spellStart"/>
      <w:r w:rsidRPr="000C5419">
        <w:rPr>
          <w:szCs w:val="20"/>
        </w:rPr>
        <w:t>password</w:t>
      </w:r>
      <w:proofErr w:type="spellEnd"/>
      <w:r w:rsidRPr="000C5419">
        <w:rPr>
          <w:szCs w:val="20"/>
        </w:rPr>
        <w:t xml:space="preserve"> 7 0833435B1D1C171B1B050954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login local</w:t>
      </w:r>
    </w:p>
    <w:p w:rsidR="009868E1" w:rsidRPr="000C5419" w:rsidRDefault="009868E1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proofErr w:type="spellStart"/>
      <w:r w:rsidRPr="000C5419">
        <w:rPr>
          <w:sz w:val="24"/>
          <w:szCs w:val="20"/>
        </w:rPr>
        <w:t>transport</w:t>
      </w:r>
      <w:proofErr w:type="spellEnd"/>
      <w:r w:rsidRPr="000C5419">
        <w:rPr>
          <w:sz w:val="24"/>
          <w:szCs w:val="20"/>
        </w:rPr>
        <w:t xml:space="preserve"> input </w:t>
      </w:r>
      <w:proofErr w:type="spellStart"/>
      <w:r w:rsidRPr="000C5419">
        <w:rPr>
          <w:sz w:val="24"/>
          <w:szCs w:val="20"/>
        </w:rPr>
        <w:t>ssh</w:t>
      </w:r>
      <w:proofErr w:type="spellEnd"/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Pr="009868E1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F76CCD" w:rsidRDefault="00F76CCD" w:rsidP="00402C54">
      <w:pPr>
        <w:pStyle w:val="Cmsor3"/>
        <w:numPr>
          <w:ilvl w:val="0"/>
          <w:numId w:val="3"/>
        </w:numPr>
      </w:pPr>
      <w:r>
        <w:t xml:space="preserve">Router 1 </w:t>
      </w:r>
      <w:r>
        <w:sym w:font="Wingdings" w:char="F0E0"/>
      </w:r>
    </w:p>
    <w:p w:rsidR="00F76CCD" w:rsidRDefault="00F76CCD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proofErr w:type="spellStart"/>
      <w:r>
        <w:t>Enable</w:t>
      </w:r>
      <w:proofErr w:type="spellEnd"/>
      <w:r>
        <w:t xml:space="preserve"> : </w:t>
      </w:r>
      <w:r w:rsidRPr="00F76CCD">
        <w:t>router</w:t>
      </w:r>
      <w:r>
        <w:t>1</w:t>
      </w:r>
      <w:r w:rsidRPr="00F76CCD">
        <w:t>admin</w:t>
      </w:r>
    </w:p>
    <w:p w:rsidR="00F76CCD" w:rsidRDefault="00F76CCD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proofErr w:type="spellStart"/>
      <w:r>
        <w:t>Console</w:t>
      </w:r>
      <w:proofErr w:type="spellEnd"/>
      <w:r>
        <w:t xml:space="preserve">: </w:t>
      </w:r>
      <w:r w:rsidRPr="00F76CCD">
        <w:t>routercon</w:t>
      </w:r>
      <w:r>
        <w:t>1</w:t>
      </w:r>
    </w:p>
    <w:p w:rsidR="00F76CCD" w:rsidRDefault="00F76CCD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r>
        <w:t xml:space="preserve">Line 0 15: </w:t>
      </w:r>
      <w:r w:rsidRPr="00F76CCD">
        <w:t>routerline</w:t>
      </w:r>
      <w:r>
        <w:t>1</w:t>
      </w:r>
    </w:p>
    <w:p w:rsidR="000C5419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service </w:t>
      </w:r>
      <w:proofErr w:type="spellStart"/>
      <w:r>
        <w:t>password-encryption</w:t>
      </w:r>
      <w:proofErr w:type="spellEnd"/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hostname</w:t>
      </w:r>
      <w:proofErr w:type="spellEnd"/>
      <w:r>
        <w:t xml:space="preserve"> R1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5 $1$mERr$8KnQrrPj7gBHLnnoD.7ln.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proofErr w:type="spellStart"/>
      <w:r w:rsidRPr="009868E1">
        <w:t>username</w:t>
      </w:r>
      <w:proofErr w:type="spellEnd"/>
      <w:r w:rsidRPr="009868E1">
        <w:t xml:space="preserve"> </w:t>
      </w:r>
      <w:proofErr w:type="spellStart"/>
      <w:r w:rsidRPr="009868E1">
        <w:t>admin</w:t>
      </w:r>
      <w:proofErr w:type="spellEnd"/>
      <w:r w:rsidRPr="009868E1">
        <w:t xml:space="preserve"> </w:t>
      </w:r>
      <w:proofErr w:type="spellStart"/>
      <w:r w:rsidRPr="009868E1">
        <w:t>password</w:t>
      </w:r>
      <w:proofErr w:type="spellEnd"/>
      <w:r w:rsidRPr="009868E1">
        <w:t xml:space="preserve"> 7 082048430017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line con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0833435B1D1C17141D055D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aux</w:t>
      </w:r>
      <w:proofErr w:type="spellEnd"/>
      <w:r>
        <w:t xml:space="preserve">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0833435B1D1C171B1B050955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0833435B1D1C171B1B050955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:rsidR="00F76CCD" w:rsidRDefault="00F76CCD" w:rsidP="00F76CCD">
      <w:pPr>
        <w:pStyle w:val="Cmsor3"/>
        <w:numPr>
          <w:ilvl w:val="0"/>
          <w:numId w:val="0"/>
        </w:numPr>
        <w:ind w:left="1800"/>
      </w:pPr>
    </w:p>
    <w:p w:rsidR="00F76CCD" w:rsidRDefault="00F76CCD" w:rsidP="00402C54">
      <w:pPr>
        <w:pStyle w:val="Cmsor3"/>
        <w:numPr>
          <w:ilvl w:val="0"/>
          <w:numId w:val="3"/>
        </w:numPr>
      </w:pPr>
      <w:r>
        <w:t xml:space="preserve">Router 2 </w:t>
      </w:r>
      <w:r>
        <w:sym w:font="Wingdings" w:char="F0E0"/>
      </w:r>
    </w:p>
    <w:p w:rsidR="00F76CCD" w:rsidRDefault="00F76CCD" w:rsidP="000C5419">
      <w:pPr>
        <w:pStyle w:val="Cmsor3"/>
        <w:numPr>
          <w:ilvl w:val="0"/>
          <w:numId w:val="0"/>
        </w:numPr>
        <w:spacing w:after="0"/>
        <w:ind w:left="1080" w:firstLine="720"/>
      </w:pPr>
      <w:proofErr w:type="spellStart"/>
      <w:r>
        <w:t>Enable</w:t>
      </w:r>
      <w:proofErr w:type="spellEnd"/>
      <w:r>
        <w:t xml:space="preserve"> : </w:t>
      </w:r>
      <w:r w:rsidRPr="00F76CCD">
        <w:t>router</w:t>
      </w:r>
      <w:r>
        <w:t>2</w:t>
      </w:r>
      <w:r w:rsidRPr="00F76CCD">
        <w:t>admin</w:t>
      </w:r>
    </w:p>
    <w:p w:rsidR="00F76CCD" w:rsidRDefault="00F76CCD" w:rsidP="000C5419">
      <w:pPr>
        <w:pStyle w:val="Cmsor3"/>
        <w:numPr>
          <w:ilvl w:val="0"/>
          <w:numId w:val="0"/>
        </w:numPr>
        <w:spacing w:after="0"/>
        <w:ind w:left="1440" w:firstLine="360"/>
      </w:pPr>
      <w:proofErr w:type="spellStart"/>
      <w:r>
        <w:t>Console</w:t>
      </w:r>
      <w:proofErr w:type="spellEnd"/>
      <w:r>
        <w:t xml:space="preserve">: </w:t>
      </w:r>
      <w:r w:rsidRPr="00F76CCD">
        <w:t>routercon</w:t>
      </w:r>
      <w:r>
        <w:t>2</w:t>
      </w:r>
    </w:p>
    <w:p w:rsidR="009868E1" w:rsidRDefault="00F76CCD" w:rsidP="000C5419">
      <w:pPr>
        <w:pStyle w:val="Cmsor3"/>
        <w:numPr>
          <w:ilvl w:val="0"/>
          <w:numId w:val="0"/>
        </w:numPr>
        <w:spacing w:after="0"/>
        <w:ind w:left="1440" w:firstLine="360"/>
      </w:pPr>
      <w:r>
        <w:t xml:space="preserve">Line 0 15: </w:t>
      </w:r>
      <w:r w:rsidRPr="00F76CCD">
        <w:t>routerline</w:t>
      </w:r>
      <w:r>
        <w:t>2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/>
        <w:ind w:left="1800"/>
      </w:pPr>
      <w:r>
        <w:t>line con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0833435B1D1C17141D055E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aux</w:t>
      </w:r>
      <w:proofErr w:type="spellEnd"/>
      <w:r>
        <w:t xml:space="preserve">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lastRenderedPageBreak/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0833435B1D1C171B1B050956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0833435B1D1C171B1B050956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0C5419" w:rsidRDefault="009868E1" w:rsidP="000C5419">
      <w:pPr>
        <w:pStyle w:val="Cmsor3"/>
        <w:numPr>
          <w:ilvl w:val="0"/>
          <w:numId w:val="0"/>
        </w:numPr>
        <w:spacing w:after="0"/>
        <w:ind w:left="1800"/>
      </w:pP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:rsidR="000C5419" w:rsidRDefault="000C5419" w:rsidP="000C5419">
      <w:r>
        <w:br w:type="page"/>
      </w: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</w:pPr>
    </w:p>
    <w:p w:rsidR="00F76CCD" w:rsidRDefault="00F76CCD" w:rsidP="00F76CCD">
      <w:pPr>
        <w:pStyle w:val="Cmsor3"/>
        <w:numPr>
          <w:ilvl w:val="0"/>
          <w:numId w:val="0"/>
        </w:numPr>
        <w:ind w:left="1800"/>
      </w:pPr>
    </w:p>
    <w:p w:rsidR="00F76CCD" w:rsidRDefault="00F76CCD" w:rsidP="00402C54">
      <w:pPr>
        <w:pStyle w:val="Cmsor3"/>
        <w:numPr>
          <w:ilvl w:val="0"/>
          <w:numId w:val="3"/>
        </w:numPr>
      </w:pPr>
      <w:r>
        <w:t xml:space="preserve">Router 3 </w:t>
      </w:r>
      <w:r>
        <w:sym w:font="Wingdings" w:char="F0E0"/>
      </w:r>
    </w:p>
    <w:p w:rsidR="00F76CCD" w:rsidRDefault="00F76CCD" w:rsidP="000C5419">
      <w:pPr>
        <w:pStyle w:val="Cmsor3"/>
        <w:numPr>
          <w:ilvl w:val="0"/>
          <w:numId w:val="0"/>
        </w:numPr>
        <w:ind w:left="1800"/>
      </w:pPr>
      <w:proofErr w:type="spellStart"/>
      <w:r>
        <w:t>Enable</w:t>
      </w:r>
      <w:proofErr w:type="spellEnd"/>
      <w:r>
        <w:t xml:space="preserve"> : </w:t>
      </w:r>
      <w:r w:rsidRPr="00F76CCD">
        <w:t>router</w:t>
      </w:r>
      <w:r>
        <w:t>3</w:t>
      </w:r>
      <w:r w:rsidRPr="00F76CCD">
        <w:t>admin</w:t>
      </w:r>
    </w:p>
    <w:p w:rsidR="00F76CCD" w:rsidRDefault="00F76CCD" w:rsidP="000C5419">
      <w:pPr>
        <w:pStyle w:val="Cmsor3"/>
        <w:numPr>
          <w:ilvl w:val="0"/>
          <w:numId w:val="0"/>
        </w:numPr>
        <w:ind w:left="1440" w:firstLine="360"/>
      </w:pPr>
      <w:proofErr w:type="spellStart"/>
      <w:r>
        <w:t>Console</w:t>
      </w:r>
      <w:proofErr w:type="spellEnd"/>
      <w:r>
        <w:t xml:space="preserve">: </w:t>
      </w:r>
      <w:r w:rsidRPr="00F76CCD">
        <w:t>routercon</w:t>
      </w:r>
      <w:r>
        <w:t>3</w:t>
      </w:r>
    </w:p>
    <w:p w:rsidR="00F76CCD" w:rsidRDefault="00F76CCD" w:rsidP="000C5419">
      <w:pPr>
        <w:pStyle w:val="Cmsor3"/>
        <w:numPr>
          <w:ilvl w:val="0"/>
          <w:numId w:val="0"/>
        </w:numPr>
        <w:ind w:left="1800"/>
      </w:pPr>
      <w:r>
        <w:t xml:space="preserve">Line 0 15: </w:t>
      </w:r>
      <w:r w:rsidRPr="00F76CCD">
        <w:t>routerline</w:t>
      </w:r>
      <w:r>
        <w:t>3</w:t>
      </w:r>
    </w:p>
    <w:p w:rsidR="000C5419" w:rsidRDefault="000C5419" w:rsidP="000C5419">
      <w:pPr>
        <w:pStyle w:val="Cmsor3"/>
        <w:numPr>
          <w:ilvl w:val="0"/>
          <w:numId w:val="0"/>
        </w:numPr>
        <w:ind w:left="1800"/>
      </w:pPr>
      <w:r>
        <w:t xml:space="preserve">service </w:t>
      </w:r>
      <w:proofErr w:type="spellStart"/>
      <w:r>
        <w:t>password-encryption</w:t>
      </w:r>
      <w:proofErr w:type="spellEnd"/>
    </w:p>
    <w:p w:rsidR="000C5419" w:rsidRDefault="000C5419" w:rsidP="000C5419">
      <w:pPr>
        <w:pStyle w:val="Cmsor3"/>
        <w:numPr>
          <w:ilvl w:val="0"/>
          <w:numId w:val="0"/>
        </w:numPr>
        <w:ind w:left="1800"/>
      </w:pPr>
      <w:proofErr w:type="spellStart"/>
      <w:r>
        <w:t>username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7 082048430017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line con 0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proofErr w:type="spellStart"/>
      <w:r w:rsidRPr="000C5419">
        <w:rPr>
          <w:lang w:val="hu-HU"/>
        </w:rPr>
        <w:t>password</w:t>
      </w:r>
      <w:proofErr w:type="spellEnd"/>
      <w:r w:rsidRPr="000C5419">
        <w:rPr>
          <w:lang w:val="hu-HU"/>
        </w:rPr>
        <w:t xml:space="preserve"> 7 0833435B1D1C17141D055F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login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 xml:space="preserve">line </w:t>
      </w:r>
      <w:proofErr w:type="spellStart"/>
      <w:r w:rsidRPr="000C5419">
        <w:rPr>
          <w:lang w:val="hu-HU"/>
        </w:rPr>
        <w:t>aux</w:t>
      </w:r>
      <w:proofErr w:type="spellEnd"/>
      <w:r w:rsidRPr="000C5419">
        <w:rPr>
          <w:lang w:val="hu-HU"/>
        </w:rPr>
        <w:t xml:space="preserve"> 0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 xml:space="preserve">line </w:t>
      </w:r>
      <w:proofErr w:type="spellStart"/>
      <w:r w:rsidRPr="000C5419">
        <w:rPr>
          <w:lang w:val="hu-HU"/>
        </w:rPr>
        <w:t>vty</w:t>
      </w:r>
      <w:proofErr w:type="spellEnd"/>
      <w:r w:rsidRPr="000C5419">
        <w:rPr>
          <w:lang w:val="hu-HU"/>
        </w:rPr>
        <w:t xml:space="preserve"> 0 4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proofErr w:type="spellStart"/>
      <w:r w:rsidRPr="000C5419">
        <w:rPr>
          <w:lang w:val="hu-HU"/>
        </w:rPr>
        <w:t>password</w:t>
      </w:r>
      <w:proofErr w:type="spellEnd"/>
      <w:r w:rsidRPr="000C5419">
        <w:rPr>
          <w:lang w:val="hu-HU"/>
        </w:rPr>
        <w:t xml:space="preserve"> 7 0833435B1D1C171B1B050957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login local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proofErr w:type="spellStart"/>
      <w:r w:rsidRPr="000C5419">
        <w:rPr>
          <w:lang w:val="hu-HU"/>
        </w:rPr>
        <w:t>transport</w:t>
      </w:r>
      <w:proofErr w:type="spellEnd"/>
      <w:r w:rsidRPr="000C5419">
        <w:rPr>
          <w:lang w:val="hu-HU"/>
        </w:rPr>
        <w:t xml:space="preserve"> input </w:t>
      </w:r>
      <w:proofErr w:type="spellStart"/>
      <w:r w:rsidRPr="000C5419">
        <w:rPr>
          <w:lang w:val="hu-HU"/>
        </w:rPr>
        <w:t>ssh</w:t>
      </w:r>
      <w:proofErr w:type="spellEnd"/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 xml:space="preserve">line </w:t>
      </w:r>
      <w:proofErr w:type="spellStart"/>
      <w:r w:rsidRPr="000C5419">
        <w:rPr>
          <w:lang w:val="hu-HU"/>
        </w:rPr>
        <w:t>vty</w:t>
      </w:r>
      <w:proofErr w:type="spellEnd"/>
      <w:r w:rsidRPr="000C5419">
        <w:rPr>
          <w:lang w:val="hu-HU"/>
        </w:rPr>
        <w:t xml:space="preserve"> 5 15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proofErr w:type="spellStart"/>
      <w:r w:rsidRPr="000C5419">
        <w:rPr>
          <w:lang w:val="hu-HU"/>
        </w:rPr>
        <w:t>password</w:t>
      </w:r>
      <w:proofErr w:type="spellEnd"/>
      <w:r w:rsidRPr="000C5419">
        <w:rPr>
          <w:lang w:val="hu-HU"/>
        </w:rPr>
        <w:t xml:space="preserve"> 7 0833435B1D1C171B1B050957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login local</w:t>
      </w:r>
    </w:p>
    <w:p w:rsidR="00403C9C" w:rsidRDefault="000C5419" w:rsidP="00403C9C">
      <w:pPr>
        <w:pStyle w:val="Cmsor3"/>
        <w:numPr>
          <w:ilvl w:val="0"/>
          <w:numId w:val="0"/>
        </w:numPr>
        <w:ind w:left="1800"/>
        <w:rPr>
          <w:lang w:val="hu-HU"/>
        </w:rPr>
      </w:pPr>
      <w:proofErr w:type="spellStart"/>
      <w:r w:rsidRPr="000C5419">
        <w:rPr>
          <w:lang w:val="hu-HU"/>
        </w:rPr>
        <w:t>transport</w:t>
      </w:r>
      <w:proofErr w:type="spellEnd"/>
      <w:r w:rsidRPr="000C5419">
        <w:rPr>
          <w:lang w:val="hu-HU"/>
        </w:rPr>
        <w:t xml:space="preserve"> input </w:t>
      </w:r>
      <w:proofErr w:type="spellStart"/>
      <w:r w:rsidRPr="000C5419">
        <w:rPr>
          <w:lang w:val="hu-HU"/>
        </w:rPr>
        <w:t>ssh</w:t>
      </w:r>
      <w:proofErr w:type="spellEnd"/>
    </w:p>
    <w:p w:rsidR="00403C9C" w:rsidRPr="00403C9C" w:rsidRDefault="00403C9C" w:rsidP="00403C9C">
      <w:pPr>
        <w:rPr>
          <w:b/>
          <w:lang w:val="hu-HU"/>
        </w:rPr>
      </w:pPr>
      <w:r>
        <w:rPr>
          <w:lang w:val="hu-HU"/>
        </w:rPr>
        <w:br w:type="page"/>
      </w:r>
      <w:r w:rsidRPr="00403C9C">
        <w:rPr>
          <w:b/>
          <w:sz w:val="28"/>
          <w:lang w:val="hu-HU"/>
        </w:rPr>
        <w:lastRenderedPageBreak/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A4474C" w:rsidRDefault="00A4474C" w:rsidP="00A4474C">
      <w:pPr>
        <w:rPr>
          <w:lang w:val="hu-HU"/>
        </w:rPr>
      </w:pPr>
    </w:p>
    <w:p w:rsidR="00A4474C" w:rsidRDefault="00A4474C" w:rsidP="00A4474C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A4474C" w:rsidRDefault="00A4474C" w:rsidP="00A4474C">
      <w:pPr>
        <w:rPr>
          <w:lang w:val="hu-HU"/>
        </w:rPr>
      </w:pPr>
      <w:r>
        <w:rPr>
          <w:lang w:val="hu-HU"/>
        </w:rPr>
        <w:t>ftp szerver</w:t>
      </w:r>
      <w:r w:rsidR="003671F7">
        <w:rPr>
          <w:lang w:val="hu-HU"/>
        </w:rPr>
        <w:t xml:space="preserve"> a fájlszerver miatt, plusz kell nyomtató is</w:t>
      </w:r>
    </w:p>
    <w:p w:rsidR="00A4474C" w:rsidRDefault="00A4474C" w:rsidP="00A4474C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gre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kialakitása</w:t>
      </w:r>
      <w:proofErr w:type="spellEnd"/>
    </w:p>
    <w:p w:rsidR="00A4474C" w:rsidRDefault="00A4474C" w:rsidP="00A4474C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A4474C" w:rsidRDefault="00A4474C" w:rsidP="00A4474C">
      <w:pPr>
        <w:rPr>
          <w:lang w:val="hu-HU"/>
        </w:rPr>
      </w:pPr>
      <w:r>
        <w:rPr>
          <w:lang w:val="hu-HU"/>
        </w:rPr>
        <w:t xml:space="preserve">Min a két telephelynek el kell érnie egymást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gépekről</w:t>
      </w:r>
    </w:p>
    <w:p w:rsidR="00A4474C" w:rsidRDefault="00A4474C" w:rsidP="00A4474C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(40) minden hálózati eszközt el kell érjen, tudjon </w:t>
      </w:r>
      <w:proofErr w:type="spellStart"/>
      <w:r>
        <w:rPr>
          <w:lang w:val="hu-HU"/>
        </w:rPr>
        <w:t>konfigolni</w:t>
      </w:r>
      <w:proofErr w:type="spellEnd"/>
      <w:r>
        <w:rPr>
          <w:lang w:val="hu-HU"/>
        </w:rPr>
        <w:t xml:space="preserve"> és </w:t>
      </w:r>
      <w:r w:rsidR="003671F7">
        <w:rPr>
          <w:lang w:val="hu-HU"/>
        </w:rPr>
        <w:t xml:space="preserve">a két telephely között legyen </w:t>
      </w:r>
      <w:proofErr w:type="spellStart"/>
      <w:r w:rsidR="003671F7">
        <w:rPr>
          <w:lang w:val="hu-HU"/>
        </w:rPr>
        <w:t>ssh</w:t>
      </w:r>
      <w:proofErr w:type="spellEnd"/>
      <w:r w:rsidR="003671F7">
        <w:rPr>
          <w:lang w:val="hu-HU"/>
        </w:rPr>
        <w:t xml:space="preserve"> kapcsolat is a szerverek miatt</w:t>
      </w:r>
    </w:p>
    <w:p w:rsidR="003671F7" w:rsidRDefault="003671F7" w:rsidP="00A4474C">
      <w:pPr>
        <w:rPr>
          <w:lang w:val="hu-HU"/>
        </w:rPr>
      </w:pPr>
      <w:r>
        <w:rPr>
          <w:lang w:val="hu-HU"/>
        </w:rPr>
        <w:t xml:space="preserve">Automatikus mentések, szoftvertelepitések és </w:t>
      </w:r>
      <w:proofErr w:type="spellStart"/>
      <w:r>
        <w:rPr>
          <w:lang w:val="hu-HU"/>
        </w:rPr>
        <w:t>frissitések</w:t>
      </w:r>
      <w:proofErr w:type="spellEnd"/>
    </w:p>
    <w:p w:rsidR="003671F7" w:rsidRDefault="003671F7" w:rsidP="00A4474C">
      <w:pPr>
        <w:rPr>
          <w:lang w:val="hu-HU"/>
        </w:rPr>
      </w:pPr>
    </w:p>
    <w:p w:rsidR="003671F7" w:rsidRDefault="003671F7" w:rsidP="00A4474C">
      <w:pPr>
        <w:rPr>
          <w:lang w:val="hu-HU"/>
        </w:rPr>
      </w:pPr>
    </w:p>
    <w:p w:rsidR="00A4474C" w:rsidRPr="00A4474C" w:rsidRDefault="00A4474C" w:rsidP="00A4474C">
      <w:pPr>
        <w:rPr>
          <w:lang w:val="hu-HU"/>
        </w:rPr>
      </w:pPr>
    </w:p>
    <w:p w:rsidR="00403C9C" w:rsidRPr="00403C9C" w:rsidRDefault="00403C9C" w:rsidP="00403C9C">
      <w:pPr>
        <w:pStyle w:val="Listaszerbekezds"/>
        <w:rPr>
          <w:lang w:val="hu-HU"/>
        </w:rPr>
      </w:pPr>
    </w:p>
    <w:p w:rsidR="00403C9C" w:rsidRPr="00403C9C" w:rsidRDefault="00403C9C" w:rsidP="00403C9C">
      <w:pPr>
        <w:rPr>
          <w:lang w:val="hu-HU"/>
        </w:rPr>
      </w:pPr>
    </w:p>
    <w:p w:rsidR="00F76CCD" w:rsidRDefault="00F76CCD" w:rsidP="00F76CCD">
      <w:pPr>
        <w:pStyle w:val="Cmsor3"/>
        <w:numPr>
          <w:ilvl w:val="0"/>
          <w:numId w:val="0"/>
        </w:numPr>
        <w:ind w:left="1800"/>
      </w:pPr>
    </w:p>
    <w:p w:rsidR="00F76CCD" w:rsidRDefault="00F76CCD" w:rsidP="00F76CCD">
      <w:pPr>
        <w:pStyle w:val="Cmsor3"/>
        <w:numPr>
          <w:ilvl w:val="0"/>
          <w:numId w:val="0"/>
        </w:numPr>
        <w:ind w:left="1080"/>
      </w:pPr>
    </w:p>
    <w:p w:rsidR="00A4474C" w:rsidRDefault="00A4474C">
      <w:r>
        <w:br w:type="page"/>
      </w:r>
    </w:p>
    <w:sdt>
      <w:sdtPr>
        <w:alias w:val="Cím:"/>
        <w:tag w:val="Cím:"/>
        <w:id w:val="-1958475869"/>
        <w:placeholder>
          <w:docPart w:val="1B81E0BB044D4B21B4CA675E771451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4474C" w:rsidRDefault="00582E6A" w:rsidP="00A4474C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A4474C" w:rsidRDefault="00A4474C" w:rsidP="00A4474C">
      <w:pPr>
        <w:pStyle w:val="Cmsor1"/>
        <w:numPr>
          <w:ilvl w:val="0"/>
          <w:numId w:val="8"/>
        </w:numPr>
      </w:pPr>
      <w:r>
        <w:t>Bevezető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A </w:t>
      </w:r>
      <w:proofErr w:type="spellStart"/>
      <w:r>
        <w:t>NotifyPhotography</w:t>
      </w:r>
      <w:proofErr w:type="spellEnd"/>
      <w:r>
        <w:t xml:space="preserve"> Törökbálinti Irodaháza tartalmaz 4 helyiséget, ezek a szerverszoba, recepció, iroda, stúdió. 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Szerverszoba: Linux szerver(zárt), Windows szerver (nyílt, fájlszerver), Tűzfal, </w:t>
      </w:r>
      <w:proofErr w:type="spellStart"/>
      <w:r>
        <w:t>Admin</w:t>
      </w:r>
      <w:proofErr w:type="spellEnd"/>
      <w:r>
        <w:t xml:space="preserve"> gép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Irodahelyiség: 8 gép, 5 </w:t>
      </w:r>
      <w:proofErr w:type="spellStart"/>
      <w:r>
        <w:t>switch</w:t>
      </w:r>
      <w:proofErr w:type="spellEnd"/>
      <w:r>
        <w:t xml:space="preserve"> 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Recepció: 12 gép, 3 </w:t>
      </w:r>
      <w:proofErr w:type="spellStart"/>
      <w:r>
        <w:t>switch</w:t>
      </w:r>
      <w:proofErr w:type="spellEnd"/>
      <w:r>
        <w:t xml:space="preserve"> </w:t>
      </w:r>
    </w:p>
    <w:p w:rsidR="00A4474C" w:rsidRPr="00765BE0" w:rsidRDefault="00A4474C" w:rsidP="00A4474C">
      <w:pPr>
        <w:pStyle w:val="Cmsor2"/>
        <w:numPr>
          <w:ilvl w:val="0"/>
          <w:numId w:val="7"/>
        </w:numPr>
      </w:pPr>
      <w:r>
        <w:t xml:space="preserve">Stúdió: </w:t>
      </w:r>
      <w:proofErr w:type="spellStart"/>
      <w:r>
        <w:t>Wireless</w:t>
      </w:r>
      <w:proofErr w:type="spellEnd"/>
      <w:r>
        <w:t xml:space="preserve"> kapcsolat DHCP címkonfiguráció, 3 tablet, 1 telefon, 1 laptop</w:t>
      </w:r>
    </w:p>
    <w:p w:rsidR="00A4474C" w:rsidRDefault="00A4474C" w:rsidP="00A4474C">
      <w:pPr>
        <w:pStyle w:val="Cmsor1"/>
        <w:numPr>
          <w:ilvl w:val="0"/>
          <w:numId w:val="8"/>
        </w:numPr>
      </w:pPr>
      <w:r>
        <w:t>Hálózati(Fizikai) eszközök</w:t>
      </w:r>
    </w:p>
    <w:p w:rsidR="00A4474C" w:rsidRPr="00321E35" w:rsidRDefault="00A4474C" w:rsidP="00A4474C">
      <w:pPr>
        <w:pStyle w:val="Cmsor1"/>
        <w:numPr>
          <w:ilvl w:val="0"/>
          <w:numId w:val="9"/>
        </w:numPr>
      </w:pPr>
      <w:r>
        <w:t xml:space="preserve">4db 4331 Router +1 </w:t>
      </w:r>
      <w:proofErr w:type="spellStart"/>
      <w:r>
        <w:t>Wireless</w:t>
      </w:r>
      <w:proofErr w:type="spellEnd"/>
      <w:r>
        <w:t xml:space="preserve"> Router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21db PC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A4474C" w:rsidRDefault="00A4474C" w:rsidP="00A4474C">
      <w:pPr>
        <w:pStyle w:val="Cmsor1"/>
        <w:numPr>
          <w:ilvl w:val="0"/>
          <w:numId w:val="9"/>
        </w:numPr>
      </w:pPr>
      <w:r>
        <w:t>1db Laptop, 1db Telefon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2db Szerver(Windows, Linux)</w:t>
      </w:r>
    </w:p>
    <w:p w:rsidR="00A4474C" w:rsidRPr="00321E35" w:rsidRDefault="00A4474C" w:rsidP="00A4474C">
      <w:pPr>
        <w:pStyle w:val="Cmsor1"/>
        <w:numPr>
          <w:ilvl w:val="0"/>
          <w:numId w:val="9"/>
        </w:numPr>
      </w:pPr>
      <w:r>
        <w:t>1db Tv</w:t>
      </w:r>
    </w:p>
    <w:p w:rsidR="00A4474C" w:rsidRPr="00003256" w:rsidRDefault="00A4474C" w:rsidP="00A4474C">
      <w:pPr>
        <w:pStyle w:val="Cmsor2"/>
      </w:pPr>
    </w:p>
    <w:p w:rsidR="00A4474C" w:rsidRDefault="00A4474C" w:rsidP="00A4474C">
      <w:pPr>
        <w:pStyle w:val="Cmsor1"/>
        <w:numPr>
          <w:ilvl w:val="0"/>
          <w:numId w:val="8"/>
        </w:numPr>
      </w:pPr>
      <w:r>
        <w:t>Alkalmazott technológiák</w:t>
      </w:r>
    </w:p>
    <w:p w:rsidR="00A4474C" w:rsidRPr="00442EDA" w:rsidRDefault="00A4474C" w:rsidP="00A4474C">
      <w:pPr>
        <w:pStyle w:val="Cmsor2"/>
      </w:pPr>
    </w:p>
    <w:p w:rsidR="00A4474C" w:rsidRDefault="00A4474C" w:rsidP="00A4474C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 kell még</w:t>
      </w:r>
    </w:p>
    <w:p w:rsidR="00A4474C" w:rsidRPr="00D06F5D" w:rsidRDefault="00A4474C" w:rsidP="00A4474C">
      <w:pPr>
        <w:pStyle w:val="Cmsor1"/>
        <w:numPr>
          <w:ilvl w:val="0"/>
          <w:numId w:val="10"/>
        </w:numPr>
      </w:pPr>
      <w:r>
        <w:t>OSPF(AREA 0)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VLAN(10,20,30)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VTY(LOGIN)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VIRTUAL MACHINE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>
        <w:t xml:space="preserve"> kel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Rapid PVST+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>
        <w:t xml:space="preserve">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HSRP(IPV4, V6)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SSH az eszközök eléréséhez (kell)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>
        <w:t xml:space="preserve"> kell</w:t>
      </w:r>
    </w:p>
    <w:p w:rsidR="00A769E6" w:rsidRDefault="00A769E6" w:rsidP="00F76CCD">
      <w:pPr>
        <w:pStyle w:val="Cmsor3"/>
        <w:numPr>
          <w:ilvl w:val="0"/>
          <w:numId w:val="0"/>
        </w:numPr>
        <w:ind w:left="1080"/>
      </w:pPr>
    </w:p>
    <w:sectPr w:rsidR="00A769E6" w:rsidSect="00582E6A">
      <w:footerReference w:type="default" r:id="rId14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3043" w:rsidRDefault="00C83043">
      <w:pPr>
        <w:spacing w:after="0" w:line="240" w:lineRule="auto"/>
      </w:pPr>
      <w:r>
        <w:separator/>
      </w:r>
    </w:p>
  </w:endnote>
  <w:endnote w:type="continuationSeparator" w:id="0">
    <w:p w:rsidR="00C83043" w:rsidRDefault="00C8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69E6" w:rsidRPr="0025690E" w:rsidRDefault="00C83043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roofErr w:type="spellStart"/>
        <w:r w:rsidR="00582E6A">
          <w:t>NotifyPhotography</w:t>
        </w:r>
        <w:proofErr w:type="spellEnd"/>
        <w:r w:rsidR="00582E6A">
          <w:t xml:space="preserve"> Kft. irodaház</w:t>
        </w:r>
        <w:r w:rsidR="00582E6A">
          <w:br/>
          <w:t xml:space="preserve">(Készítette: </w:t>
        </w:r>
        <w:proofErr w:type="spellStart"/>
        <w:r w:rsidR="00582E6A">
          <w:t>Ujszászi</w:t>
        </w:r>
        <w:proofErr w:type="spellEnd"/>
        <w:r w:rsidR="00582E6A">
          <w:t xml:space="preserve"> Vivien, Pintér Botond )</w:t>
        </w:r>
        <w:r w:rsidR="00582E6A">
          <w:br/>
          <w:t>Budaörs</w:t>
        </w:r>
      </w:sdtContent>
    </w:sdt>
    <w:r w:rsidR="008B4470" w:rsidRPr="0025690E">
      <w:rPr>
        <w:lang w:bidi="hu"/>
      </w:rPr>
      <w:ptab w:relativeTo="margin" w:alignment="right" w:leader="none"/>
    </w:r>
    <w:r w:rsidR="008B4470" w:rsidRPr="0025690E">
      <w:rPr>
        <w:lang w:bidi="hu"/>
      </w:rPr>
      <w:fldChar w:fldCharType="begin"/>
    </w:r>
    <w:r w:rsidR="008B4470" w:rsidRPr="0025690E">
      <w:rPr>
        <w:lang w:bidi="hu"/>
      </w:rPr>
      <w:instrText xml:space="preserve"> PAGE  \* Arabic  \* MERGEFORMAT </w:instrText>
    </w:r>
    <w:r w:rsidR="008B4470" w:rsidRPr="0025690E">
      <w:rPr>
        <w:lang w:bidi="hu"/>
      </w:rPr>
      <w:fldChar w:fldCharType="separate"/>
    </w:r>
    <w:r w:rsidR="00137811">
      <w:rPr>
        <w:noProof/>
        <w:lang w:bidi="hu"/>
      </w:rPr>
      <w:t>2</w:t>
    </w:r>
    <w:r w:rsidR="008B4470" w:rsidRPr="0025690E">
      <w:rPr>
        <w:lang w:bidi="hu"/>
      </w:rPr>
      <w:fldChar w:fldCharType="end"/>
    </w:r>
    <w:r w:rsidR="008B4470" w:rsidRPr="0025690E">
      <w:rPr>
        <w:lang w:bidi="hu"/>
      </w:rPr>
      <w:t>/</w:t>
    </w:r>
    <w:r w:rsidR="0086238C">
      <w:rPr>
        <w:lang w:bidi="hu"/>
      </w:rPr>
      <w:fldChar w:fldCharType="begin"/>
    </w:r>
    <w:r w:rsidR="0086238C">
      <w:rPr>
        <w:lang w:bidi="hu"/>
      </w:rPr>
      <w:instrText xml:space="preserve"> NUMPAGES  \* Arabic  \* MERGEFORMAT </w:instrText>
    </w:r>
    <w:r w:rsidR="0086238C">
      <w:rPr>
        <w:lang w:bidi="hu"/>
      </w:rPr>
      <w:fldChar w:fldCharType="separate"/>
    </w:r>
    <w:r w:rsidR="00137811">
      <w:rPr>
        <w:noProof/>
        <w:lang w:bidi="hu"/>
      </w:rPr>
      <w:t>2</w:t>
    </w:r>
    <w:r w:rsidR="0086238C">
      <w:rPr>
        <w:noProof/>
        <w:lang w:bidi="hu"/>
      </w:rPr>
      <w:fldChar w:fldCharType="end"/>
    </w:r>
    <w:r w:rsidR="008B4470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3043" w:rsidRDefault="00C83043">
      <w:pPr>
        <w:spacing w:after="0" w:line="240" w:lineRule="auto"/>
      </w:pPr>
      <w:r>
        <w:separator/>
      </w:r>
    </w:p>
  </w:footnote>
  <w:footnote w:type="continuationSeparator" w:id="0">
    <w:p w:rsidR="00C83043" w:rsidRDefault="00C8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97842F4"/>
    <w:multiLevelType w:val="hybridMultilevel"/>
    <w:tmpl w:val="A244B1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C6953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0"/>
  </w:num>
  <w:num w:numId="5">
    <w:abstractNumId w:val="4"/>
    <w:lvlOverride w:ilvl="0">
      <w:startOverride w:val="1"/>
    </w:lvlOverride>
  </w:num>
  <w:num w:numId="6">
    <w:abstractNumId w:val="12"/>
  </w:num>
  <w:num w:numId="7">
    <w:abstractNumId w:val="7"/>
  </w:num>
  <w:num w:numId="8">
    <w:abstractNumId w:val="11"/>
  </w:num>
  <w:num w:numId="9">
    <w:abstractNumId w:val="5"/>
  </w:num>
  <w:num w:numId="10">
    <w:abstractNumId w:val="8"/>
  </w:num>
  <w:num w:numId="11">
    <w:abstractNumId w:val="3"/>
  </w:num>
  <w:num w:numId="12">
    <w:abstractNumId w:val="2"/>
  </w:num>
  <w:num w:numId="13">
    <w:abstractNumId w:val="6"/>
  </w:num>
  <w:num w:numId="14">
    <w:abstractNumId w:val="13"/>
  </w:num>
  <w:num w:numId="15">
    <w:abstractNumId w:val="1"/>
  </w:num>
  <w:num w:numId="16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C5419"/>
    <w:rsid w:val="00137811"/>
    <w:rsid w:val="001E4ADD"/>
    <w:rsid w:val="0025690E"/>
    <w:rsid w:val="00321E35"/>
    <w:rsid w:val="003671F7"/>
    <w:rsid w:val="00370FA8"/>
    <w:rsid w:val="003E4B77"/>
    <w:rsid w:val="00402C54"/>
    <w:rsid w:val="00403C9C"/>
    <w:rsid w:val="00442EDA"/>
    <w:rsid w:val="0047016E"/>
    <w:rsid w:val="00582E6A"/>
    <w:rsid w:val="00676AC7"/>
    <w:rsid w:val="006A0139"/>
    <w:rsid w:val="006F381C"/>
    <w:rsid w:val="00722534"/>
    <w:rsid w:val="00765BE0"/>
    <w:rsid w:val="007A2BBD"/>
    <w:rsid w:val="00801622"/>
    <w:rsid w:val="0086238C"/>
    <w:rsid w:val="008B328D"/>
    <w:rsid w:val="008B4470"/>
    <w:rsid w:val="008E752A"/>
    <w:rsid w:val="009868E1"/>
    <w:rsid w:val="009A0CC3"/>
    <w:rsid w:val="009A2ED4"/>
    <w:rsid w:val="00A250D0"/>
    <w:rsid w:val="00A4474C"/>
    <w:rsid w:val="00A769E6"/>
    <w:rsid w:val="00A85106"/>
    <w:rsid w:val="00B27C7C"/>
    <w:rsid w:val="00BC5E35"/>
    <w:rsid w:val="00C45DBF"/>
    <w:rsid w:val="00C55AE2"/>
    <w:rsid w:val="00C60ACE"/>
    <w:rsid w:val="00C83043"/>
    <w:rsid w:val="00D06F5D"/>
    <w:rsid w:val="00DA1C37"/>
    <w:rsid w:val="00E01AD9"/>
    <w:rsid w:val="00F51661"/>
    <w:rsid w:val="00F76CCD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EFCBF55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semiHidden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582E6A"/>
    <w:pPr>
      <w:spacing w:after="0" w:line="240" w:lineRule="auto"/>
    </w:pPr>
    <w:rPr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582E6A"/>
    <w:rPr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0E7EC965504A99AEB1A85AB5C197D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7D67E0B-7E84-4081-B3A0-9A2E285EAE5F}"/>
      </w:docPartPr>
      <w:docPartBody>
        <w:p w:rsidR="00F617AE" w:rsidRDefault="00F617AE">
          <w:pPr>
            <w:pStyle w:val="7A0E7EC965504A99AEB1A85AB5C197D9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1B81E0BB044D4B21B4CA675E771451B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962F784-1D6B-45BD-B143-160BB1110BA6}"/>
      </w:docPartPr>
      <w:docPartBody>
        <w:p w:rsidR="002E7D01" w:rsidRDefault="006C121C" w:rsidP="006C121C">
          <w:pPr>
            <w:pStyle w:val="1B81E0BB044D4B21B4CA675E771451B8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2E7D01"/>
    <w:rsid w:val="006C121C"/>
    <w:rsid w:val="00705F8C"/>
    <w:rsid w:val="008F29CC"/>
    <w:rsid w:val="0093401C"/>
    <w:rsid w:val="00A918DD"/>
    <w:rsid w:val="00F6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  <w:style w:type="paragraph" w:customStyle="1" w:styleId="1B81E0BB044D4B21B4CA675E771451B8">
    <w:name w:val="1B81E0BB044D4B21B4CA675E771451B8"/>
    <w:rsid w:val="006C121C"/>
  </w:style>
  <w:style w:type="paragraph" w:customStyle="1" w:styleId="917BC5609B334D4CAB8DD61115FC7415">
    <w:name w:val="917BC5609B334D4CAB8DD61115FC7415"/>
    <w:rsid w:val="002E7D01"/>
  </w:style>
  <w:style w:type="paragraph" w:customStyle="1" w:styleId="9F2F019F1777454DA803056C694624D5">
    <w:name w:val="9F2F019F1777454DA803056C694624D5"/>
    <w:rsid w:val="002E7D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74736E-43B7-4B07-970B-5FC6698DD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11</Pages>
  <Words>642</Words>
  <Characters>4430</Characters>
  <Application>Microsoft Office Word</Application>
  <DocSecurity>0</DocSecurity>
  <Lines>36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
Budaörs</vt:lpstr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Budaörs</dc:title>
  <dc:creator>Pintér Botond Sándor</dc:creator>
  <cp:lastModifiedBy>Pintér Botond Sándor</cp:lastModifiedBy>
  <cp:revision>12</cp:revision>
  <dcterms:created xsi:type="dcterms:W3CDTF">2025-09-04T08:05:00Z</dcterms:created>
  <dcterms:modified xsi:type="dcterms:W3CDTF">2025-11-18T13:28:00Z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