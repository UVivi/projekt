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5B9BD5" w:themeColor="accent1"/>
        </w:rPr>
        <w:id w:val="21383747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582E6A" w:rsidRDefault="00582E6A" w:rsidP="00582E6A">
          <w:pPr>
            <w:jc w:val="center"/>
          </w:pPr>
          <w:r>
            <w:rPr>
              <w:rFonts w:ascii="Calibri" w:hAnsi="Calibri" w:cs="Calibri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3152C582" wp14:editId="4F6FEB76">
                <wp:extent cx="3384550" cy="838200"/>
                <wp:effectExtent l="0" t="0" r="6350" b="0"/>
                <wp:docPr id="83595539" name="Kép 1" descr="A képen szöveg, Betűtípus, embléma, Grafika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képen szöveg, Betűtípus, embléma, Grafika látható&#10;&#10;Automatikusan generált leírá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845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82E6A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Szent Benedek Technikum és Gimnázium </w:t>
          </w:r>
        </w:p>
        <w:p w:rsidR="00582E6A" w:rsidRPr="0092206E" w:rsidRDefault="00582E6A" w:rsidP="00582E6A">
          <w:pPr>
            <w:spacing w:after="16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>Budaörsi Tagintézménye</w:t>
          </w:r>
        </w:p>
        <w:p w:rsidR="00582E6A" w:rsidRPr="00083561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083561">
            <w:rPr>
              <w:rFonts w:ascii="Times New Roman" w:hAnsi="Times New Roman" w:cs="Times New Roman"/>
              <w:b/>
              <w:bCs/>
              <w:sz w:val="56"/>
              <w:szCs w:val="56"/>
            </w:rPr>
            <w:t>Hálózattervezési és kivitelezési vizsgaremek dokumentáció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Informatika és távközlés</w:t>
          </w:r>
        </w:p>
        <w:p w:rsidR="00582E6A" w:rsidRDefault="00582E6A" w:rsidP="00582E6A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Informatikai rendszer- és 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alkalmazásüzemeltető technikus</w:t>
          </w:r>
        </w:p>
        <w:p w:rsidR="00582E6A" w:rsidRPr="004D0102" w:rsidRDefault="00582E6A" w:rsidP="00582E6A">
          <w:pPr>
            <w:spacing w:after="1320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5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0612 12 02</w:t>
          </w:r>
        </w:p>
        <w:p w:rsidR="00582E6A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Pintér Botond</w:t>
          </w:r>
        </w:p>
        <w:p w:rsidR="00582E6A" w:rsidRPr="004D0102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Ujszászi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Vivien</w:t>
          </w:r>
        </w:p>
        <w:p w:rsidR="00582E6A" w:rsidRPr="004D0102" w:rsidRDefault="00582E6A" w:rsidP="00582E6A">
          <w:pPr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202</w:t>
          </w:r>
          <w:r>
            <w:rPr>
              <w:rFonts w:ascii="Times New Roman" w:hAnsi="Times New Roman" w:cs="Times New Roman"/>
              <w:sz w:val="40"/>
              <w:szCs w:val="40"/>
            </w:rPr>
            <w:t>1</w:t>
          </w:r>
          <w:r w:rsidRPr="004D0102">
            <w:rPr>
              <w:rFonts w:ascii="Times New Roman" w:hAnsi="Times New Roman" w:cs="Times New Roman"/>
              <w:sz w:val="40"/>
              <w:szCs w:val="40"/>
            </w:rPr>
            <w:t>-2</w:t>
          </w:r>
          <w:r>
            <w:rPr>
              <w:rFonts w:ascii="Times New Roman" w:hAnsi="Times New Roman" w:cs="Times New Roman"/>
              <w:sz w:val="40"/>
              <w:szCs w:val="40"/>
            </w:rPr>
            <w:t>6</w:t>
          </w:r>
        </w:p>
        <w:p w:rsidR="00582E6A" w:rsidRPr="0092206E" w:rsidRDefault="00582E6A" w:rsidP="00582E6A">
          <w:pPr>
            <w:spacing w:after="720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Konzulens</w:t>
          </w:r>
          <w:r>
            <w:rPr>
              <w:rFonts w:ascii="Times New Roman" w:hAnsi="Times New Roman" w:cs="Times New Roman"/>
              <w:sz w:val="40"/>
              <w:szCs w:val="40"/>
            </w:rPr>
            <w:t xml:space="preserve">ek: </w:t>
          </w: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Landek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Péter és Ferenczy Márk</w:t>
          </w:r>
        </w:p>
        <w:p w:rsidR="00582E6A" w:rsidRPr="00CE712A" w:rsidRDefault="00582E6A" w:rsidP="00CE712A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4D0102">
            <w:rPr>
              <w:rFonts w:ascii="Times New Roman" w:hAnsi="Times New Roman" w:cs="Times New Roman"/>
              <w:sz w:val="32"/>
              <w:szCs w:val="32"/>
            </w:rPr>
            <w:t>202</w:t>
          </w:r>
          <w:r>
            <w:rPr>
              <w:rFonts w:ascii="Times New Roman" w:hAnsi="Times New Roman" w:cs="Times New Roman"/>
              <w:sz w:val="32"/>
              <w:szCs w:val="32"/>
            </w:rPr>
            <w:t>6</w:t>
          </w:r>
        </w:p>
      </w:sdtContent>
    </w:sdt>
    <w:sdt>
      <w:sdtPr>
        <w:alias w:val="Cím:"/>
        <w:tag w:val="Cím:"/>
        <w:id w:val="-574357878"/>
        <w:placeholder>
          <w:docPart w:val="7A0E7EC965504A99AEB1A85AB5C197D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769E6" w:rsidRDefault="00582E6A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C55AE2" w:rsidRDefault="00370FA8" w:rsidP="00402C54">
      <w:pPr>
        <w:pStyle w:val="Cmsor1"/>
        <w:numPr>
          <w:ilvl w:val="0"/>
          <w:numId w:val="8"/>
        </w:numPr>
      </w:pPr>
      <w:r>
        <w:t>Bevezető</w:t>
      </w:r>
    </w:p>
    <w:p w:rsidR="00660B4B" w:rsidRDefault="00660B4B" w:rsidP="00660B4B">
      <w:pPr>
        <w:pStyle w:val="Cmsor2"/>
        <w:numPr>
          <w:ilvl w:val="0"/>
          <w:numId w:val="7"/>
        </w:numPr>
      </w:pPr>
      <w:r>
        <w:t xml:space="preserve">A vizsgaremek keretében a </w:t>
      </w:r>
      <w:proofErr w:type="spellStart"/>
      <w:r>
        <w:t>NotifyPhotography</w:t>
      </w:r>
      <w:proofErr w:type="spellEnd"/>
      <w:r>
        <w:t xml:space="preserve"> Kft. irodaházának hálózati infrastruktúráját terveztük meg és dokumentáltuk.</w:t>
      </w:r>
    </w:p>
    <w:p w:rsidR="00660B4B" w:rsidRDefault="00660B4B" w:rsidP="00660B4B">
      <w:pPr>
        <w:pStyle w:val="Cmsor2"/>
        <w:ind w:left="1440"/>
      </w:pPr>
      <w:r>
        <w:t>A rendszer célja egy stabil, biztonságos és skálázható informatikai hálózat kialakítása, amely képes kiszolgálni az iroda mindennapi adminisztratív, kreatív és vendégforgalmi igényeit.</w:t>
      </w:r>
    </w:p>
    <w:p w:rsidR="00660B4B" w:rsidRDefault="00660B4B" w:rsidP="00660B4B">
      <w:pPr>
        <w:pStyle w:val="Cmsor2"/>
        <w:ind w:left="1440"/>
      </w:pPr>
      <w:r>
        <w:t>A vállalat két telephellyel rendelkezik:</w:t>
      </w:r>
    </w:p>
    <w:p w:rsidR="00660B4B" w:rsidRDefault="00660B4B" w:rsidP="00660B4B">
      <w:pPr>
        <w:pStyle w:val="Cmsor2"/>
        <w:ind w:left="1440"/>
      </w:pPr>
      <w:r>
        <w:t>Budapesti irodaház</w:t>
      </w:r>
    </w:p>
    <w:p w:rsidR="00660B4B" w:rsidRDefault="00660B4B" w:rsidP="00660B4B">
      <w:pPr>
        <w:pStyle w:val="Cmsor2"/>
        <w:ind w:left="1440"/>
      </w:pPr>
      <w:r>
        <w:t>Budaörsi irodaház</w:t>
      </w:r>
    </w:p>
    <w:p w:rsidR="00765BE0" w:rsidRDefault="00660B4B" w:rsidP="00660B4B">
      <w:pPr>
        <w:pStyle w:val="Cmsor2"/>
        <w:ind w:left="1440"/>
      </w:pPr>
      <w:r>
        <w:t>Mindkét helyszínen azonos logikai felépítésű, de eltérő méretű és terhelésű hálózat működik.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>Szerverszoba: Linux szerver(zárt)</w:t>
      </w:r>
      <w:r w:rsidR="00BC5E35">
        <w:t>, Windows szerver (nyílt, fájlszerver)</w:t>
      </w:r>
      <w:r w:rsidR="00321E35">
        <w:t xml:space="preserve">, Tűzfal, </w:t>
      </w:r>
      <w:proofErr w:type="spellStart"/>
      <w:r w:rsidR="00321E35">
        <w:t>Admin</w:t>
      </w:r>
      <w:proofErr w:type="spellEnd"/>
      <w:r w:rsidR="00321E35">
        <w:t xml:space="preserve"> gép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Irodahelyiség: </w:t>
      </w:r>
      <w:r w:rsidR="00321E35">
        <w:t>8</w:t>
      </w:r>
      <w:r>
        <w:t xml:space="preserve"> gép, </w:t>
      </w:r>
      <w:r w:rsidR="00321E35">
        <w:t xml:space="preserve">5 </w:t>
      </w:r>
      <w:proofErr w:type="spellStart"/>
      <w:r w:rsidR="00321E35">
        <w:t>switch</w:t>
      </w:r>
      <w:proofErr w:type="spellEnd"/>
      <w:r w:rsidR="00321E35">
        <w:t xml:space="preserve"> 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Recepció: </w:t>
      </w:r>
      <w:r w:rsidR="00321E35">
        <w:t>12 gép</w:t>
      </w:r>
      <w:r>
        <w:t>,</w:t>
      </w:r>
      <w:r w:rsidR="00321E35">
        <w:t xml:space="preserve"> 3 </w:t>
      </w:r>
      <w:proofErr w:type="spellStart"/>
      <w:r w:rsidR="00321E35">
        <w:t>switch</w:t>
      </w:r>
      <w:proofErr w:type="spellEnd"/>
      <w:r>
        <w:t xml:space="preserve"> </w:t>
      </w:r>
    </w:p>
    <w:p w:rsidR="00370FA8" w:rsidRPr="00765BE0" w:rsidRDefault="00370FA8" w:rsidP="00402C54">
      <w:pPr>
        <w:pStyle w:val="Cmsor2"/>
        <w:numPr>
          <w:ilvl w:val="0"/>
          <w:numId w:val="7"/>
        </w:numPr>
      </w:pPr>
      <w:r>
        <w:t xml:space="preserve">Stúdió: </w:t>
      </w:r>
      <w:proofErr w:type="spellStart"/>
      <w:r w:rsidR="00321E35">
        <w:t>Wireless</w:t>
      </w:r>
      <w:proofErr w:type="spellEnd"/>
      <w:r w:rsidR="00321E35">
        <w:t xml:space="preserve"> kapcsolat </w:t>
      </w:r>
      <w:r>
        <w:t xml:space="preserve">DHCP </w:t>
      </w:r>
      <w:r w:rsidR="00321E35">
        <w:t>cím</w:t>
      </w:r>
      <w:r>
        <w:t xml:space="preserve">konfiguráció, </w:t>
      </w:r>
      <w:r w:rsidR="00321E35">
        <w:t>3</w:t>
      </w:r>
      <w:r>
        <w:t xml:space="preserve"> tablet</w:t>
      </w:r>
      <w:r w:rsidR="00321E35">
        <w:t>, 1 telefon, 1 laptop</w:t>
      </w:r>
    </w:p>
    <w:p w:rsidR="00765BE0" w:rsidRDefault="00D06F5D" w:rsidP="00402C54">
      <w:pPr>
        <w:pStyle w:val="Cmsor1"/>
        <w:numPr>
          <w:ilvl w:val="0"/>
          <w:numId w:val="8"/>
        </w:numPr>
      </w:pPr>
      <w:r>
        <w:t>Hálózati(Fizikai)</w:t>
      </w:r>
      <w:r w:rsidR="00370FA8">
        <w:t xml:space="preserve"> eszközök</w:t>
      </w:r>
    </w:p>
    <w:p w:rsidR="00321E35" w:rsidRPr="00321E35" w:rsidRDefault="00370FA8" w:rsidP="00321E35">
      <w:pPr>
        <w:pStyle w:val="Cmsor1"/>
        <w:numPr>
          <w:ilvl w:val="0"/>
          <w:numId w:val="9"/>
        </w:numPr>
      </w:pPr>
      <w:r>
        <w:t>4db 4331 Router</w:t>
      </w:r>
      <w:r w:rsidR="00321E35">
        <w:t xml:space="preserve"> +1 </w:t>
      </w:r>
      <w:proofErr w:type="spellStart"/>
      <w:r w:rsidR="00321E35">
        <w:t>Wireless</w:t>
      </w:r>
      <w:proofErr w:type="spellEnd"/>
      <w:r w:rsidR="00321E35">
        <w:t xml:space="preserve"> Router</w:t>
      </w:r>
    </w:p>
    <w:p w:rsidR="00765BE0" w:rsidRDefault="006F647C" w:rsidP="00402C54">
      <w:pPr>
        <w:pStyle w:val="Cmsor1"/>
        <w:numPr>
          <w:ilvl w:val="0"/>
          <w:numId w:val="9"/>
        </w:numPr>
      </w:pPr>
      <w:r>
        <w:t>13</w:t>
      </w:r>
      <w:r w:rsidR="00003256">
        <w:t>db PC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 xml:space="preserve">3db </w:t>
      </w:r>
      <w:proofErr w:type="spellStart"/>
      <w:r>
        <w:t>TabletPC</w:t>
      </w:r>
      <w:proofErr w:type="spellEnd"/>
    </w:p>
    <w:p w:rsidR="00765BE0" w:rsidRDefault="00003256" w:rsidP="00402C54">
      <w:pPr>
        <w:pStyle w:val="Cmsor1"/>
        <w:numPr>
          <w:ilvl w:val="0"/>
          <w:numId w:val="9"/>
        </w:numPr>
      </w:pPr>
      <w:r>
        <w:t>1db Laptop, 1db Telefon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>2db Szerver(Windows, Linux)</w:t>
      </w:r>
    </w:p>
    <w:p w:rsidR="00660B4B" w:rsidRDefault="00003256" w:rsidP="00321E35">
      <w:pPr>
        <w:pStyle w:val="Cmsor1"/>
        <w:numPr>
          <w:ilvl w:val="0"/>
          <w:numId w:val="9"/>
        </w:numPr>
      </w:pPr>
      <w:r>
        <w:t>1db Tv</w:t>
      </w:r>
    </w:p>
    <w:p w:rsidR="00660B4B" w:rsidRDefault="00660B4B">
      <w:pPr>
        <w:rPr>
          <w:b/>
          <w:bCs/>
        </w:rPr>
      </w:pPr>
      <w:r>
        <w:br w:type="page"/>
      </w:r>
    </w:p>
    <w:p w:rsidR="00321E35" w:rsidRPr="00321E35" w:rsidRDefault="00321E35" w:rsidP="00660B4B">
      <w:pPr>
        <w:pStyle w:val="Cmsor1"/>
        <w:ind w:left="1800"/>
      </w:pPr>
    </w:p>
    <w:p w:rsidR="00003256" w:rsidRPr="00003256" w:rsidRDefault="00003256" w:rsidP="00003256">
      <w:pPr>
        <w:pStyle w:val="Cmsor2"/>
      </w:pPr>
    </w:p>
    <w:p w:rsidR="00AB477F" w:rsidRPr="00AB477F" w:rsidRDefault="009A0CC3" w:rsidP="00AB477F">
      <w:pPr>
        <w:pStyle w:val="Cmsor1"/>
        <w:numPr>
          <w:ilvl w:val="0"/>
          <w:numId w:val="8"/>
        </w:numPr>
      </w:pPr>
      <w:r>
        <w:t>Alkalmazott technológiák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</w:t>
      </w:r>
      <w:r w:rsidR="00A250D0">
        <w:t xml:space="preserve"> kell még</w:t>
      </w:r>
    </w:p>
    <w:p w:rsidR="00D06F5D" w:rsidRPr="00D06F5D" w:rsidRDefault="00D06F5D" w:rsidP="00402C54">
      <w:pPr>
        <w:pStyle w:val="Cmsor1"/>
        <w:numPr>
          <w:ilvl w:val="0"/>
          <w:numId w:val="10"/>
        </w:numPr>
      </w:pPr>
      <w:r>
        <w:t>OSPF(AREA 0)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VLAN(10,20,30)</w:t>
      </w:r>
      <w:r w:rsidR="00A250D0">
        <w:t xml:space="preserve"> kell még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VTY(LOGIN)</w:t>
      </w:r>
    </w:p>
    <w:p w:rsidR="009A0CC3" w:rsidRDefault="00D06F5D" w:rsidP="00402C54">
      <w:pPr>
        <w:pStyle w:val="Cmsor1"/>
        <w:numPr>
          <w:ilvl w:val="0"/>
          <w:numId w:val="10"/>
        </w:numPr>
      </w:pPr>
      <w:r>
        <w:t>VIRTUAL MACHINE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 w:rsidR="00A250D0">
        <w:t xml:space="preserve"> kel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Rapid PVST+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 w:rsidR="00A250D0">
        <w:t xml:space="preserve"> kell még</w:t>
      </w:r>
    </w:p>
    <w:p w:rsidR="00A250D0" w:rsidRDefault="009A0CC3" w:rsidP="00A250D0">
      <w:pPr>
        <w:pStyle w:val="Cmsor1"/>
        <w:numPr>
          <w:ilvl w:val="0"/>
          <w:numId w:val="10"/>
        </w:numPr>
      </w:pPr>
      <w:r>
        <w:t>HSRP(IPV4, V6)</w:t>
      </w:r>
      <w:r w:rsidR="00A250D0">
        <w:t xml:space="preserve"> kell még</w:t>
      </w:r>
    </w:p>
    <w:p w:rsidR="009A0CC3" w:rsidRDefault="009A0CC3" w:rsidP="00A250D0">
      <w:pPr>
        <w:pStyle w:val="Cmsor1"/>
        <w:numPr>
          <w:ilvl w:val="0"/>
          <w:numId w:val="10"/>
        </w:numPr>
      </w:pPr>
      <w:r>
        <w:t>SSH az eszközök elérésé</w:t>
      </w:r>
      <w:r w:rsidR="00A250D0">
        <w:t>h</w:t>
      </w:r>
      <w:r>
        <w:t>ez</w:t>
      </w:r>
      <w:r w:rsidR="00A250D0">
        <w:t xml:space="preserve"> (kell)</w:t>
      </w:r>
    </w:p>
    <w:p w:rsidR="00660B4B" w:rsidRDefault="009A0CC3" w:rsidP="00AB477F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 w:rsidR="00A250D0">
        <w:t xml:space="preserve"> kell</w:t>
      </w:r>
    </w:p>
    <w:p w:rsidR="00765BE0" w:rsidRPr="00660B4B" w:rsidRDefault="00660B4B" w:rsidP="00660B4B">
      <w:pPr>
        <w:rPr>
          <w:b/>
          <w:bCs/>
        </w:rPr>
      </w:pPr>
      <w:r>
        <w:br w:type="page"/>
      </w:r>
    </w:p>
    <w:p w:rsidR="00403C9C" w:rsidRPr="00403C9C" w:rsidRDefault="00403C9C" w:rsidP="00403C9C">
      <w:pPr>
        <w:rPr>
          <w:b/>
          <w:lang w:val="hu-HU"/>
        </w:rPr>
      </w:pPr>
      <w:r w:rsidRPr="00403C9C">
        <w:rPr>
          <w:b/>
          <w:sz w:val="28"/>
          <w:lang w:val="hu-HU"/>
        </w:rPr>
        <w:lastRenderedPageBreak/>
        <w:t>Iroda</w:t>
      </w:r>
    </w:p>
    <w:p w:rsidR="000C5419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>8db P</w:t>
      </w:r>
      <w:r w:rsidR="00FB3155">
        <w:rPr>
          <w:lang w:val="hu-HU"/>
        </w:rPr>
        <w:t>C</w:t>
      </w:r>
    </w:p>
    <w:p w:rsidR="00FB3155" w:rsidRDefault="002C3DDA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4</w:t>
      </w:r>
      <w:r w:rsidR="00FB3155">
        <w:rPr>
          <w:lang w:val="hu-HU"/>
        </w:rPr>
        <w:t xml:space="preserve">db </w:t>
      </w:r>
      <w:proofErr w:type="spellStart"/>
      <w:r w:rsidR="00FB3155">
        <w:rPr>
          <w:lang w:val="hu-HU"/>
        </w:rPr>
        <w:t>Switch</w:t>
      </w:r>
      <w:proofErr w:type="spellEnd"/>
      <w:r>
        <w:rPr>
          <w:lang w:val="hu-HU"/>
        </w:rPr>
        <w:t>, 2db MLSW</w:t>
      </w:r>
    </w:p>
    <w:p w:rsidR="00403C9C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FB3155" w:rsidRDefault="002C3DDA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HSRP</w:t>
      </w:r>
    </w:p>
    <w:p w:rsidR="00150F34" w:rsidRDefault="006105B8" w:rsidP="00A4474C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10,20,30,40,99(</w:t>
      </w:r>
      <w:proofErr w:type="spellStart"/>
      <w:r>
        <w:rPr>
          <w:lang w:val="hu-HU"/>
        </w:rPr>
        <w:t>Native</w:t>
      </w:r>
      <w:proofErr w:type="spellEnd"/>
      <w:r>
        <w:rPr>
          <w:lang w:val="hu-HU"/>
        </w:rPr>
        <w:t>)</w:t>
      </w:r>
    </w:p>
    <w:p w:rsidR="00660B4B" w:rsidRPr="00AB477F" w:rsidRDefault="00660B4B" w:rsidP="00660B4B">
      <w:pPr>
        <w:pStyle w:val="Listaszerbekezds"/>
        <w:rPr>
          <w:lang w:val="hu-HU"/>
        </w:rPr>
      </w:pPr>
    </w:p>
    <w:p w:rsidR="00150F34" w:rsidRDefault="002C3DDA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3121774</wp:posOffset>
            </wp:positionV>
            <wp:extent cx="5727700" cy="3709670"/>
            <wp:effectExtent l="0" t="0" r="6350" b="508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hu-H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19856</wp:posOffset>
            </wp:positionV>
            <wp:extent cx="4858385" cy="3134360"/>
            <wp:effectExtent l="0" t="0" r="0" b="889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34"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Stúdió</w:t>
      </w:r>
    </w:p>
    <w:p w:rsidR="00E4050C" w:rsidRPr="00E4050C" w:rsidRDefault="00E4050C" w:rsidP="00E4050C">
      <w:pPr>
        <w:pStyle w:val="NormlWeb"/>
        <w:rPr>
          <w:b/>
        </w:rPr>
      </w:pPr>
      <w:r w:rsidRPr="00E4050C">
        <w:rPr>
          <w:b/>
        </w:rPr>
        <w:t xml:space="preserve">A stúdió kifejezetten </w:t>
      </w:r>
      <w:proofErr w:type="spellStart"/>
      <w:r>
        <w:rPr>
          <w:b/>
        </w:rPr>
        <w:t>wireless</w:t>
      </w:r>
      <w:proofErr w:type="spellEnd"/>
      <w:r w:rsidRPr="00E4050C">
        <w:rPr>
          <w:b/>
        </w:rPr>
        <w:t xml:space="preserve"> eszközökre optimalizált környezet.</w:t>
      </w:r>
    </w:p>
    <w:p w:rsidR="00E4050C" w:rsidRDefault="00E4050C" w:rsidP="00E4050C">
      <w:pPr>
        <w:pStyle w:val="NormlWeb"/>
      </w:pPr>
      <w:r>
        <w:t>Eszközök:</w:t>
      </w:r>
    </w:p>
    <w:p w:rsidR="00E4050C" w:rsidRDefault="00E4050C" w:rsidP="00E4050C">
      <w:pPr>
        <w:pStyle w:val="NormlWeb"/>
        <w:numPr>
          <w:ilvl w:val="0"/>
          <w:numId w:val="20"/>
        </w:numPr>
      </w:pPr>
      <w:r>
        <w:t xml:space="preserve">3 db </w:t>
      </w:r>
      <w:proofErr w:type="spellStart"/>
      <w:r>
        <w:t>TabletPC</w:t>
      </w:r>
      <w:proofErr w:type="spellEnd"/>
    </w:p>
    <w:p w:rsidR="00E4050C" w:rsidRDefault="00E4050C" w:rsidP="00E4050C">
      <w:pPr>
        <w:pStyle w:val="NormlWeb"/>
        <w:numPr>
          <w:ilvl w:val="0"/>
          <w:numId w:val="20"/>
        </w:numPr>
      </w:pPr>
      <w:r>
        <w:t>1 db okostelefon</w:t>
      </w:r>
    </w:p>
    <w:p w:rsidR="00E4050C" w:rsidRDefault="00E4050C" w:rsidP="00E4050C">
      <w:pPr>
        <w:pStyle w:val="NormlWeb"/>
        <w:numPr>
          <w:ilvl w:val="0"/>
          <w:numId w:val="20"/>
        </w:numPr>
      </w:pPr>
      <w:r>
        <w:t>1 db laptop</w:t>
      </w:r>
    </w:p>
    <w:p w:rsidR="00E4050C" w:rsidRDefault="00E4050C" w:rsidP="00E4050C">
      <w:pPr>
        <w:pStyle w:val="NormlWeb"/>
      </w:pPr>
      <w:r>
        <w:t>Hálózat:</w:t>
      </w:r>
    </w:p>
    <w:p w:rsidR="00E4050C" w:rsidRDefault="00E4050C" w:rsidP="00E4050C">
      <w:pPr>
        <w:pStyle w:val="NormlWeb"/>
        <w:numPr>
          <w:ilvl w:val="0"/>
          <w:numId w:val="21"/>
        </w:numPr>
      </w:pPr>
      <w:r>
        <w:t xml:space="preserve">Teljes mértékben </w:t>
      </w:r>
      <w:proofErr w:type="spellStart"/>
      <w:r>
        <w:t>wireless</w:t>
      </w:r>
      <w:proofErr w:type="spellEnd"/>
    </w:p>
    <w:p w:rsidR="00E4050C" w:rsidRDefault="00E4050C" w:rsidP="00E4050C">
      <w:pPr>
        <w:pStyle w:val="NormlWeb"/>
        <w:numPr>
          <w:ilvl w:val="0"/>
          <w:numId w:val="21"/>
        </w:numPr>
      </w:pPr>
      <w:r>
        <w:t>DHCP-alapú címkiosztás</w:t>
      </w:r>
    </w:p>
    <w:p w:rsidR="00E4050C" w:rsidRDefault="00E4050C" w:rsidP="00E4050C">
      <w:pPr>
        <w:pStyle w:val="NormlWeb"/>
        <w:numPr>
          <w:ilvl w:val="0"/>
          <w:numId w:val="21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7C8DB8F">
            <wp:simplePos x="0" y="0"/>
            <wp:positionH relativeFrom="margin">
              <wp:align>right</wp:align>
            </wp:positionH>
            <wp:positionV relativeFrom="paragraph">
              <wp:posOffset>376167</wp:posOffset>
            </wp:positionV>
            <wp:extent cx="5725160" cy="2695575"/>
            <wp:effectExtent l="0" t="0" r="8890" b="952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IP-tartomány: 192.168.0.0/24</w:t>
      </w:r>
    </w:p>
    <w:p w:rsidR="00150F34" w:rsidRPr="00E4050C" w:rsidRDefault="00150F34" w:rsidP="00B134D7">
      <w:pPr>
        <w:pStyle w:val="Listaszerbekezds"/>
        <w:numPr>
          <w:ilvl w:val="0"/>
          <w:numId w:val="16"/>
        </w:numPr>
        <w:rPr>
          <w:lang w:val="hu-HU"/>
        </w:rPr>
      </w:pPr>
      <w:r w:rsidRPr="00E4050C">
        <w:rPr>
          <w:lang w:val="hu-HU"/>
        </w:rPr>
        <w:br w:type="page"/>
      </w:r>
    </w:p>
    <w:p w:rsidR="00150F34" w:rsidRPr="00403C9C" w:rsidRDefault="00D765D0" w:rsidP="00150F34">
      <w:pPr>
        <w:rPr>
          <w:b/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432898D3" wp14:editId="077BBA03">
            <wp:extent cx="5613400" cy="3029585"/>
            <wp:effectExtent l="0" t="0" r="635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F34">
        <w:rPr>
          <w:b/>
          <w:sz w:val="28"/>
          <w:lang w:val="hu-HU"/>
        </w:rPr>
        <w:t>Recepció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b/>
          <w:sz w:val="24"/>
          <w:szCs w:val="24"/>
          <w:lang w:val="hu-HU" w:eastAsia="hu-HU"/>
        </w:rPr>
        <w:t>A recepció a vendégek és ügyfelek elsődleges kapcsolattartási pontja.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Eszközök:</w:t>
      </w:r>
    </w:p>
    <w:p w:rsidR="00E4050C" w:rsidRPr="00E4050C" w:rsidRDefault="00E4050C" w:rsidP="00E40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12 db PC</w:t>
      </w:r>
    </w:p>
    <w:p w:rsidR="00E4050C" w:rsidRPr="00E4050C" w:rsidRDefault="00E4050C" w:rsidP="00E40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3 db </w:t>
      </w:r>
      <w:proofErr w:type="spellStart"/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switch</w:t>
      </w:r>
      <w:proofErr w:type="spellEnd"/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Hálózat:</w:t>
      </w:r>
    </w:p>
    <w:p w:rsidR="00E4050C" w:rsidRPr="00E4050C" w:rsidRDefault="00E4050C" w:rsidP="00E40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Vezetékes LAN kapcsolat</w:t>
      </w:r>
    </w:p>
    <w:p w:rsidR="00E4050C" w:rsidRPr="00E4050C" w:rsidRDefault="00E4050C" w:rsidP="00E40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IP-címtartomány: 192.168.3.0/24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Wireless</w:t>
      </w:r>
      <w:proofErr w:type="spellEnd"/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kapcsolat:</w:t>
      </w:r>
    </w:p>
    <w:p w:rsidR="00E4050C" w:rsidRDefault="00E4050C" w:rsidP="00E405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Korlátozott, elkülönített hálózati hozzáférés</w:t>
      </w:r>
    </w:p>
    <w:p w:rsidR="00E4050C" w:rsidRDefault="00E4050C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br w:type="page"/>
      </w:r>
    </w:p>
    <w:p w:rsidR="00E4050C" w:rsidRPr="00E4050C" w:rsidRDefault="00E4050C" w:rsidP="00E405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t>Szerverfarm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 xml:space="preserve">A szerverszoba a teljes hálózat központi eleme, ahol az üzleti és </w:t>
      </w:r>
      <w:proofErr w:type="spellStart"/>
      <w:r w:rsidRPr="007C6400">
        <w:rPr>
          <w:lang w:val="hu-HU"/>
        </w:rPr>
        <w:t>infrastruktúrális</w:t>
      </w:r>
      <w:proofErr w:type="spellEnd"/>
      <w:r w:rsidRPr="007C6400">
        <w:rPr>
          <w:lang w:val="hu-HU"/>
        </w:rPr>
        <w:t xml:space="preserve"> szolgáltatások futnak.</w:t>
      </w:r>
    </w:p>
    <w:p w:rsidR="007C6400" w:rsidRPr="007C6400" w:rsidRDefault="007C6400" w:rsidP="007C6400">
      <w:pPr>
        <w:pStyle w:val="Listaszerbekezds"/>
        <w:rPr>
          <w:lang w:val="hu-HU"/>
        </w:rPr>
      </w:pPr>
      <w:r w:rsidRPr="007C6400">
        <w:rPr>
          <w:lang w:val="hu-HU"/>
        </w:rPr>
        <w:t>Itt található: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1 db Linux alapú szerver (zárt rendszerű szolgáltatások)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1 db Windows Server (nyílt elérésű fájlszerver)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ASA típusú tűzfal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1 db adminisztrátori munkaállomás</w:t>
      </w:r>
    </w:p>
    <w:p w:rsidR="007C6400" w:rsidRPr="007C6400" w:rsidRDefault="007C6400" w:rsidP="007C6400">
      <w:pPr>
        <w:pStyle w:val="Listaszerbekezds"/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402590</wp:posOffset>
            </wp:positionV>
            <wp:extent cx="5734050" cy="2771775"/>
            <wp:effectExtent l="0" t="0" r="0" b="952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400">
        <w:rPr>
          <w:lang w:val="hu-HU"/>
        </w:rPr>
        <w:t xml:space="preserve">A szerverszoba kizárólag vezetékes kapcsolatokkal működik, </w:t>
      </w:r>
      <w:proofErr w:type="spellStart"/>
      <w:r w:rsidRPr="007C6400">
        <w:rPr>
          <w:lang w:val="hu-HU"/>
        </w:rPr>
        <w:t>wireless</w:t>
      </w:r>
      <w:proofErr w:type="spellEnd"/>
      <w:r w:rsidRPr="007C6400">
        <w:rPr>
          <w:lang w:val="hu-HU"/>
        </w:rPr>
        <w:t xml:space="preserve"> hozzáférés itt nem engedélyezett biztonsági okokból.</w:t>
      </w:r>
    </w:p>
    <w:p w:rsidR="002C3DDA" w:rsidRDefault="007C6400" w:rsidP="002C3DDA">
      <w:pPr>
        <w:pStyle w:val="Listaszerbekezds"/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61312" behindDoc="0" locked="0" layoutInCell="1" allowOverlap="1" wp14:anchorId="1E8A0D55">
            <wp:simplePos x="0" y="0"/>
            <wp:positionH relativeFrom="margin">
              <wp:align>center</wp:align>
            </wp:positionH>
            <wp:positionV relativeFrom="paragraph">
              <wp:posOffset>3131779</wp:posOffset>
            </wp:positionV>
            <wp:extent cx="5732145" cy="1990064"/>
            <wp:effectExtent l="0" t="0" r="1905" b="0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9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D765D0" w:rsidRDefault="00D765D0" w:rsidP="00150F34">
      <w:pPr>
        <w:rPr>
          <w:b/>
          <w:sz w:val="28"/>
          <w:lang w:val="hu-HU"/>
        </w:rPr>
      </w:pP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t>Vendég</w:t>
      </w:r>
    </w:p>
    <w:p w:rsidR="00F76CCD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Egy </w:t>
      </w:r>
      <w:proofErr w:type="spellStart"/>
      <w:r>
        <w:rPr>
          <w:lang w:val="hu-HU"/>
        </w:rPr>
        <w:t>cloud</w:t>
      </w:r>
      <w:proofErr w:type="spellEnd"/>
      <w:r>
        <w:rPr>
          <w:lang w:val="hu-HU"/>
        </w:rPr>
        <w:t xml:space="preserve"> ami közvetít a Tv-nek</w:t>
      </w:r>
      <w:r w:rsidR="00A15A2E">
        <w:rPr>
          <w:lang w:val="hu-HU"/>
        </w:rPr>
        <w:t xml:space="preserve"> </w:t>
      </w:r>
      <w:r>
        <w:rPr>
          <w:lang w:val="hu-HU"/>
        </w:rPr>
        <w:t>(</w:t>
      </w:r>
      <w:proofErr w:type="spellStart"/>
      <w:r>
        <w:rPr>
          <w:lang w:val="hu-HU"/>
        </w:rPr>
        <w:t>Coax</w:t>
      </w:r>
      <w:proofErr w:type="spellEnd"/>
      <w:r>
        <w:rPr>
          <w:lang w:val="hu-HU"/>
        </w:rPr>
        <w:t xml:space="preserve"> kötés)</w:t>
      </w:r>
    </w:p>
    <w:p w:rsidR="00A15A2E" w:rsidRPr="00A779D4" w:rsidRDefault="00A15A2E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Kávéfőző, </w:t>
      </w:r>
      <w:proofErr w:type="spellStart"/>
      <w:r>
        <w:rPr>
          <w:lang w:val="hu-HU"/>
        </w:rPr>
        <w:t>motion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sensor</w:t>
      </w:r>
      <w:proofErr w:type="spellEnd"/>
      <w:r>
        <w:rPr>
          <w:lang w:val="hu-HU"/>
        </w:rPr>
        <w:t>-os lámpa,</w:t>
      </w:r>
    </w:p>
    <w:p w:rsidR="00A4474C" w:rsidRDefault="00A4474C">
      <w:r>
        <w:br w:type="page"/>
      </w:r>
    </w:p>
    <w:sdt>
      <w:sdtPr>
        <w:alias w:val="Cím:"/>
        <w:tag w:val="Cím:"/>
        <w:id w:val="-1958475869"/>
        <w:placeholder>
          <w:docPart w:val="1B81E0BB044D4B21B4CA675E771451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4474C" w:rsidRDefault="00582E6A" w:rsidP="00A4474C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A4474C" w:rsidRDefault="00A4474C" w:rsidP="00A4474C">
      <w:pPr>
        <w:pStyle w:val="Cmsor1"/>
        <w:numPr>
          <w:ilvl w:val="0"/>
          <w:numId w:val="8"/>
        </w:numPr>
      </w:pPr>
      <w:r>
        <w:t>Bevezető</w:t>
      </w:r>
    </w:p>
    <w:p w:rsidR="00A15A2E" w:rsidRPr="00A15A2E" w:rsidRDefault="00A15A2E" w:rsidP="00A15A2E">
      <w:pPr>
        <w:pStyle w:val="Cmsor2"/>
        <w:spacing w:after="0"/>
        <w:rPr>
          <w:lang w:val="hu-HU"/>
        </w:rPr>
      </w:pPr>
      <w:r w:rsidRPr="00A15A2E">
        <w:rPr>
          <w:lang w:val="hu-HU"/>
        </w:rPr>
        <w:t xml:space="preserve">Ez a hálózati szegmens a </w:t>
      </w:r>
      <w:proofErr w:type="spellStart"/>
      <w:r w:rsidR="00655254">
        <w:rPr>
          <w:b/>
          <w:bCs/>
          <w:lang w:val="hu-HU"/>
        </w:rPr>
        <w:t>Budaörsi</w:t>
      </w:r>
      <w:r w:rsidRPr="00A15A2E">
        <w:rPr>
          <w:b/>
          <w:bCs/>
          <w:lang w:val="hu-HU"/>
        </w:rPr>
        <w:t>i</w:t>
      </w:r>
      <w:proofErr w:type="spellEnd"/>
      <w:r w:rsidRPr="00A15A2E">
        <w:rPr>
          <w:b/>
          <w:bCs/>
          <w:lang w:val="hu-HU"/>
        </w:rPr>
        <w:t xml:space="preserve"> irodaház belső felhasználói infrastruktúráját</w:t>
      </w:r>
      <w:r w:rsidRPr="00A15A2E">
        <w:rPr>
          <w:lang w:val="hu-HU"/>
        </w:rPr>
        <w:t xml:space="preserve"> reprezentálja, ahol a napi irodai és adminisztratív munkavégzés zajlik.</w:t>
      </w:r>
    </w:p>
    <w:p w:rsidR="00A15A2E" w:rsidRPr="00A15A2E" w:rsidRDefault="00A15A2E" w:rsidP="00A15A2E">
      <w:pPr>
        <w:pStyle w:val="Cmsor2"/>
        <w:rPr>
          <w:lang w:val="hu-HU"/>
        </w:rPr>
      </w:pP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b/>
          <w:bCs/>
          <w:lang w:val="hu-HU"/>
        </w:rPr>
      </w:pPr>
      <w:r w:rsidRPr="00A15A2E">
        <w:rPr>
          <w:b/>
          <w:bCs/>
          <w:lang w:val="hu-HU"/>
        </w:rPr>
        <w:t>Hálózati felépítés</w:t>
      </w:r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b/>
          <w:bCs/>
          <w:lang w:val="hu-HU"/>
        </w:rPr>
        <w:t xml:space="preserve">Központi (gyökér) </w:t>
      </w:r>
      <w:proofErr w:type="spellStart"/>
      <w:r w:rsidRPr="00A15A2E">
        <w:rPr>
          <w:b/>
          <w:bCs/>
          <w:lang w:val="hu-HU"/>
        </w:rPr>
        <w:t>switch</w:t>
      </w:r>
      <w:proofErr w:type="spellEnd"/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lang w:val="hu-HU"/>
        </w:rPr>
        <w:t xml:space="preserve">Több </w:t>
      </w:r>
      <w:proofErr w:type="spellStart"/>
      <w:r w:rsidRPr="00A15A2E">
        <w:rPr>
          <w:b/>
          <w:bCs/>
          <w:lang w:val="hu-HU"/>
        </w:rPr>
        <w:t>access</w:t>
      </w:r>
      <w:proofErr w:type="spellEnd"/>
      <w:r w:rsidRPr="00A15A2E">
        <w:rPr>
          <w:b/>
          <w:bCs/>
          <w:lang w:val="hu-HU"/>
        </w:rPr>
        <w:t xml:space="preserve"> </w:t>
      </w:r>
      <w:proofErr w:type="spellStart"/>
      <w:r w:rsidRPr="00A15A2E">
        <w:rPr>
          <w:b/>
          <w:bCs/>
          <w:lang w:val="hu-HU"/>
        </w:rPr>
        <w:t>switch</w:t>
      </w:r>
      <w:proofErr w:type="spellEnd"/>
      <w:r w:rsidRPr="00A15A2E">
        <w:rPr>
          <w:lang w:val="hu-HU"/>
        </w:rPr>
        <w:t>, csillag topológiában</w:t>
      </w:r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lang w:val="hu-HU"/>
        </w:rPr>
        <w:t xml:space="preserve">A végponti eszközök ezekhez az </w:t>
      </w:r>
      <w:proofErr w:type="spellStart"/>
      <w:r w:rsidRPr="00A15A2E">
        <w:rPr>
          <w:lang w:val="hu-HU"/>
        </w:rPr>
        <w:t>access</w:t>
      </w:r>
      <w:proofErr w:type="spellEnd"/>
      <w:r w:rsidRPr="00A15A2E">
        <w:rPr>
          <w:lang w:val="hu-HU"/>
        </w:rPr>
        <w:t xml:space="preserve"> </w:t>
      </w:r>
      <w:proofErr w:type="spellStart"/>
      <w:r w:rsidRPr="00A15A2E">
        <w:rPr>
          <w:lang w:val="hu-HU"/>
        </w:rPr>
        <w:t>switchekhez</w:t>
      </w:r>
      <w:proofErr w:type="spellEnd"/>
      <w:r w:rsidRPr="00A15A2E">
        <w:rPr>
          <w:lang w:val="hu-HU"/>
        </w:rPr>
        <w:t xml:space="preserve"> csatlakoznak</w:t>
      </w:r>
    </w:p>
    <w:p w:rsidR="00A15A2E" w:rsidRPr="00A15A2E" w:rsidRDefault="00A15A2E" w:rsidP="00A15A2E">
      <w:pPr>
        <w:pStyle w:val="Cmsor2"/>
        <w:spacing w:after="0"/>
        <w:rPr>
          <w:lang w:val="hu-HU"/>
        </w:rPr>
      </w:pPr>
      <w:r w:rsidRPr="00A15A2E">
        <w:rPr>
          <w:lang w:val="hu-HU"/>
        </w:rPr>
        <w:t>Ez a kialakítás: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jól skálázható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STP-kompatibilis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alkalmas VLAN-alapú szegmentálásra</w:t>
      </w:r>
    </w:p>
    <w:p w:rsidR="00A15A2E" w:rsidRPr="00A15A2E" w:rsidRDefault="00A15A2E" w:rsidP="00A15A2E">
      <w:pPr>
        <w:pStyle w:val="Cmsor2"/>
        <w:rPr>
          <w:lang w:val="hu-HU"/>
        </w:rPr>
      </w:pP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b/>
          <w:bCs/>
          <w:lang w:val="hu-HU"/>
        </w:rPr>
      </w:pPr>
      <w:r w:rsidRPr="00A15A2E">
        <w:rPr>
          <w:b/>
          <w:bCs/>
          <w:lang w:val="hu-HU"/>
        </w:rPr>
        <w:t>Eszközök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>Asztali PC-k (irodai munkaállomások)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>Laptopok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 xml:space="preserve">Mobil eszközök (tablet, telefon – </w:t>
      </w:r>
      <w:proofErr w:type="spellStart"/>
      <w:r w:rsidRPr="00A15A2E">
        <w:rPr>
          <w:lang w:val="hu-HU"/>
        </w:rPr>
        <w:t>wireless</w:t>
      </w:r>
      <w:proofErr w:type="spellEnd"/>
      <w:r w:rsidRPr="00A15A2E">
        <w:rPr>
          <w:lang w:val="hu-HU"/>
        </w:rPr>
        <w:t>)</w:t>
      </w:r>
    </w:p>
    <w:p w:rsidR="00A15A2E" w:rsidRPr="00A15A2E" w:rsidRDefault="00A15A2E" w:rsidP="00655254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 xml:space="preserve">A végponti eszközök száma </w:t>
      </w:r>
      <w:r w:rsidRPr="00A15A2E">
        <w:rPr>
          <w:b/>
          <w:bCs/>
          <w:lang w:val="hu-HU"/>
        </w:rPr>
        <w:t>meghaladja a budapesti telephelyét</w:t>
      </w:r>
      <w:r w:rsidRPr="00A15A2E">
        <w:rPr>
          <w:lang w:val="hu-HU"/>
        </w:rPr>
        <w:t>, ami összhangban van a dokumentációban szereplő 21 db PC-vel.</w:t>
      </w:r>
    </w:p>
    <w:p w:rsidR="00A4474C" w:rsidRPr="00A15A2E" w:rsidRDefault="00A4474C" w:rsidP="00AB477F">
      <w:pPr>
        <w:pStyle w:val="Cmsor2"/>
        <w:spacing w:after="0"/>
        <w:rPr>
          <w:lang w:val="hu-HU"/>
        </w:rPr>
      </w:pPr>
    </w:p>
    <w:p w:rsidR="00A4474C" w:rsidRPr="00442EDA" w:rsidRDefault="00A4474C" w:rsidP="00AB477F">
      <w:pPr>
        <w:pStyle w:val="Cmsor1"/>
        <w:numPr>
          <w:ilvl w:val="0"/>
          <w:numId w:val="8"/>
        </w:numPr>
        <w:spacing w:after="600"/>
      </w:pPr>
      <w:r>
        <w:t>Alkalmazott technológiák</w:t>
      </w:r>
    </w:p>
    <w:p w:rsidR="00A4474C" w:rsidRDefault="00A4474C" w:rsidP="00AB477F">
      <w:pPr>
        <w:pStyle w:val="Cmsor1"/>
        <w:numPr>
          <w:ilvl w:val="0"/>
          <w:numId w:val="10"/>
        </w:numPr>
        <w:spacing w:before="480" w:after="240"/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 kell még</w:t>
      </w:r>
    </w:p>
    <w:p w:rsidR="00A4474C" w:rsidRPr="00D06F5D" w:rsidRDefault="00A4474C" w:rsidP="00A4474C">
      <w:pPr>
        <w:pStyle w:val="Cmsor1"/>
        <w:numPr>
          <w:ilvl w:val="0"/>
          <w:numId w:val="10"/>
        </w:numPr>
      </w:pPr>
      <w:r>
        <w:t>OSPF(AREA 0)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VLAN(10,20,30)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VTY(LOGIN)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VIRTUAL MACHINE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>
        <w:t xml:space="preserve"> kel még</w:t>
      </w:r>
      <w:r w:rsidR="00655254">
        <w:tab/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Rapid PVST+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>
        <w:t xml:space="preserve">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HSRP(IPV4, V6)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SSH az eszközök eléréséhez (kell)</w:t>
      </w:r>
    </w:p>
    <w:p w:rsidR="00150F34" w:rsidRDefault="00A4474C" w:rsidP="00A4474C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>
        <w:t xml:space="preserve"> kell</w:t>
      </w:r>
    </w:p>
    <w:p w:rsidR="00150F34" w:rsidRDefault="00150F34">
      <w:pPr>
        <w:rPr>
          <w:b/>
          <w:bCs/>
        </w:rPr>
      </w:pPr>
      <w:r>
        <w:br w:type="page"/>
      </w:r>
    </w:p>
    <w:p w:rsidR="00150F34" w:rsidRPr="007A2BBD" w:rsidRDefault="00150F34" w:rsidP="00150F34">
      <w:pPr>
        <w:pStyle w:val="Cmsor2"/>
      </w:pPr>
    </w:p>
    <w:p w:rsidR="00655254" w:rsidRPr="00655254" w:rsidRDefault="00150F34" w:rsidP="00655254">
      <w:pPr>
        <w:rPr>
          <w:b/>
          <w:lang w:val="hu-HU"/>
        </w:rPr>
      </w:pPr>
      <w:r w:rsidRPr="00403C9C">
        <w:rPr>
          <w:b/>
          <w:sz w:val="28"/>
          <w:lang w:val="hu-HU"/>
        </w:rPr>
        <w:t>Iroda</w:t>
      </w:r>
    </w:p>
    <w:p w:rsidR="00655254" w:rsidRDefault="00655254" w:rsidP="00655254">
      <w:pPr>
        <w:pStyle w:val="NormlWeb"/>
      </w:pPr>
      <w:r>
        <w:t xml:space="preserve">Az iroda egy </w:t>
      </w:r>
      <w:r>
        <w:rPr>
          <w:rStyle w:val="Kiemels2"/>
          <w:rFonts w:eastAsiaTheme="majorEastAsia"/>
        </w:rPr>
        <w:t xml:space="preserve">hierarchikus </w:t>
      </w:r>
      <w:proofErr w:type="spellStart"/>
      <w:r>
        <w:rPr>
          <w:rStyle w:val="Kiemels2"/>
          <w:rFonts w:eastAsiaTheme="majorEastAsia"/>
        </w:rPr>
        <w:t>switch</w:t>
      </w:r>
      <w:proofErr w:type="spellEnd"/>
      <w:r>
        <w:rPr>
          <w:rStyle w:val="Kiemels2"/>
          <w:rFonts w:eastAsiaTheme="majorEastAsia"/>
        </w:rPr>
        <w:t>-struktúrára</w:t>
      </w:r>
      <w:r>
        <w:t xml:space="preserve"> épül:</w:t>
      </w:r>
    </w:p>
    <w:p w:rsidR="00655254" w:rsidRDefault="00655254" w:rsidP="00655254">
      <w:pPr>
        <w:pStyle w:val="NormlWeb"/>
        <w:numPr>
          <w:ilvl w:val="0"/>
          <w:numId w:val="30"/>
        </w:numPr>
      </w:pPr>
      <w:r>
        <w:t xml:space="preserve">1 db központi (elosztó / gyökér) </w:t>
      </w:r>
      <w:proofErr w:type="spellStart"/>
      <w:r>
        <w:t>switch</w:t>
      </w:r>
      <w:proofErr w:type="spellEnd"/>
    </w:p>
    <w:p w:rsidR="00655254" w:rsidRDefault="00655254" w:rsidP="00655254">
      <w:pPr>
        <w:pStyle w:val="NormlWeb"/>
        <w:numPr>
          <w:ilvl w:val="0"/>
          <w:numId w:val="30"/>
        </w:numPr>
      </w:pPr>
      <w:r>
        <w:t xml:space="preserve">Több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csillag topológiában</w:t>
      </w:r>
    </w:p>
    <w:p w:rsidR="00655254" w:rsidRDefault="00655254" w:rsidP="00655254">
      <w:pPr>
        <w:pStyle w:val="NormlWeb"/>
        <w:numPr>
          <w:ilvl w:val="0"/>
          <w:numId w:val="30"/>
        </w:numPr>
      </w:pPr>
      <w:proofErr w:type="spellStart"/>
      <w:r>
        <w:t>Trunk</w:t>
      </w:r>
      <w:proofErr w:type="spellEnd"/>
      <w:r>
        <w:t xml:space="preserve"> kapcsolatok az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switchek</w:t>
      </w:r>
      <w:proofErr w:type="spellEnd"/>
      <w:r>
        <w:t xml:space="preserve"> között</w:t>
      </w:r>
    </w:p>
    <w:p w:rsidR="00655254" w:rsidRDefault="00655254" w:rsidP="00655254">
      <w:pPr>
        <w:pStyle w:val="NormlWeb"/>
      </w:pPr>
      <w:r>
        <w:t>A kialakítás támogatja:</w:t>
      </w:r>
    </w:p>
    <w:p w:rsidR="00655254" w:rsidRDefault="00655254" w:rsidP="00655254">
      <w:pPr>
        <w:pStyle w:val="NormlWeb"/>
        <w:numPr>
          <w:ilvl w:val="0"/>
          <w:numId w:val="31"/>
        </w:numPr>
      </w:pPr>
      <w:r>
        <w:t xml:space="preserve">a </w:t>
      </w:r>
      <w:proofErr w:type="spellStart"/>
      <w:r>
        <w:t>skálázhatóságot</w:t>
      </w:r>
      <w:proofErr w:type="spellEnd"/>
    </w:p>
    <w:p w:rsidR="00655254" w:rsidRDefault="00655254" w:rsidP="00655254">
      <w:pPr>
        <w:pStyle w:val="NormlWeb"/>
        <w:numPr>
          <w:ilvl w:val="0"/>
          <w:numId w:val="31"/>
        </w:numPr>
      </w:pPr>
      <w:r>
        <w:t>a redundanciát</w:t>
      </w:r>
    </w:p>
    <w:p w:rsidR="00655254" w:rsidRDefault="00655254" w:rsidP="00655254">
      <w:pPr>
        <w:pStyle w:val="NormlWeb"/>
        <w:numPr>
          <w:ilvl w:val="0"/>
          <w:numId w:val="31"/>
        </w:numPr>
      </w:pPr>
      <w:r>
        <w:t xml:space="preserve">a STP és </w:t>
      </w:r>
      <w:proofErr w:type="spellStart"/>
      <w:r>
        <w:t>EtherChannel</w:t>
      </w:r>
      <w:proofErr w:type="spellEnd"/>
      <w:r>
        <w:t xml:space="preserve"> működését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10</w:t>
      </w:r>
      <w:r>
        <w:t xml:space="preserve"> – adminisztráció (</w:t>
      </w:r>
      <w:proofErr w:type="spellStart"/>
      <w:r>
        <w:t>admin</w:t>
      </w:r>
      <w:proofErr w:type="spellEnd"/>
      <w:r>
        <w:t xml:space="preserve"> PC-k)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50</w:t>
      </w:r>
      <w:r>
        <w:t xml:space="preserve"> – A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60</w:t>
      </w:r>
      <w:r>
        <w:t xml:space="preserve"> – B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70</w:t>
      </w:r>
      <w:r>
        <w:t xml:space="preserve"> – C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80</w:t>
      </w:r>
      <w:r>
        <w:t xml:space="preserve"> – D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99</w:t>
      </w:r>
      <w:r>
        <w:t xml:space="preserve"> – </w:t>
      </w:r>
      <w:proofErr w:type="spellStart"/>
      <w:r>
        <w:t>Native</w:t>
      </w:r>
      <w:proofErr w:type="spellEnd"/>
      <w:r>
        <w:t xml:space="preserve"> VLAN</w:t>
      </w:r>
    </w:p>
    <w:p w:rsidR="00AB477F" w:rsidRPr="00655254" w:rsidRDefault="00655254" w:rsidP="00655254">
      <w:pPr>
        <w:pStyle w:val="NormlWeb"/>
      </w:pPr>
      <w:r>
        <w:t>Minden VLAN saját IPv4 és IPv6 címtartománnyal rendelkezik, ami növeli a hálózat biztonságát és átláthatóságát.</w:t>
      </w:r>
    </w:p>
    <w:p w:rsidR="00150F34" w:rsidRPr="00D765D0" w:rsidRDefault="00150F34" w:rsidP="00150F34">
      <w:pPr>
        <w:rPr>
          <w:lang w:val="hu-HU"/>
        </w:rPr>
      </w:pPr>
      <w:r>
        <w:rPr>
          <w:lang w:val="hu-HU"/>
        </w:rPr>
        <w:br w:type="page"/>
      </w:r>
      <w:r w:rsidR="00D765D0">
        <w:rPr>
          <w:b/>
          <w:sz w:val="28"/>
          <w:lang w:val="hu-HU"/>
        </w:rPr>
        <w:lastRenderedPageBreak/>
        <w:t>Recepció</w:t>
      </w:r>
    </w:p>
    <w:p w:rsidR="00655254" w:rsidRDefault="00655254" w:rsidP="00655254">
      <w:pPr>
        <w:pStyle w:val="Cmsor3"/>
      </w:pPr>
      <w:r>
        <w:t xml:space="preserve">Recepciós </w:t>
      </w:r>
      <w:proofErr w:type="spellStart"/>
      <w:r>
        <w:t>wireless</w:t>
      </w:r>
      <w:proofErr w:type="spellEnd"/>
      <w:r>
        <w:t xml:space="preserve"> szegmens</w:t>
      </w:r>
    </w:p>
    <w:p w:rsidR="00655254" w:rsidRDefault="00655254" w:rsidP="00655254">
      <w:pPr>
        <w:pStyle w:val="NormlWeb"/>
      </w:pPr>
      <w:r>
        <w:t xml:space="preserve">A recepció egy </w:t>
      </w:r>
      <w:proofErr w:type="spellStart"/>
      <w:r>
        <w:rPr>
          <w:rStyle w:val="Kiemels2"/>
          <w:rFonts w:eastAsiaTheme="majorEastAsia"/>
        </w:rPr>
        <w:t>wireless</w:t>
      </w:r>
      <w:proofErr w:type="spellEnd"/>
      <w:r>
        <w:rPr>
          <w:rStyle w:val="Kiemels2"/>
          <w:rFonts w:eastAsiaTheme="majorEastAsia"/>
        </w:rPr>
        <w:t xml:space="preserve"> routeren keresztül</w:t>
      </w:r>
      <w:r>
        <w:t xml:space="preserve"> csatlakozik a hálózathoz.</w:t>
      </w:r>
      <w:r>
        <w:br/>
        <w:t>A vezeték nélküli hálózat DHCP-alapú címkiosztást alkalmaz, a klienseszközök automatikusan kapnak IP-címet.</w:t>
      </w:r>
    </w:p>
    <w:p w:rsidR="00655254" w:rsidRDefault="00655254" w:rsidP="00655254">
      <w:pPr>
        <w:pStyle w:val="NormlWeb"/>
      </w:pPr>
      <w:proofErr w:type="spellStart"/>
      <w:r>
        <w:t>Wireless</w:t>
      </w:r>
      <w:proofErr w:type="spellEnd"/>
      <w:r>
        <w:t xml:space="preserve"> végpontok: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okostelefonok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laptopok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tablet eszközök</w:t>
      </w:r>
    </w:p>
    <w:p w:rsidR="00655254" w:rsidRDefault="00655254" w:rsidP="00655254">
      <w:pPr>
        <w:pStyle w:val="Cmsor3"/>
      </w:pPr>
      <w:r>
        <w:t>Vezetékes klienshálózat</w:t>
      </w:r>
    </w:p>
    <w:p w:rsidR="00655254" w:rsidRDefault="00655254" w:rsidP="00655254">
      <w:pPr>
        <w:pStyle w:val="NormlWeb"/>
      </w:pPr>
      <w:r>
        <w:t xml:space="preserve">A vezetékes kliensek egy </w:t>
      </w:r>
      <w:proofErr w:type="spellStart"/>
      <w:r>
        <w:rPr>
          <w:rStyle w:val="Kiemels2"/>
          <w:rFonts w:eastAsiaTheme="majorEastAsia"/>
        </w:rPr>
        <w:t>access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switchhez</w:t>
      </w:r>
      <w:proofErr w:type="spellEnd"/>
      <w:r>
        <w:t xml:space="preserve"> csatlakoznak csillag topológiában.</w:t>
      </w:r>
    </w:p>
    <w:p w:rsidR="00655254" w:rsidRDefault="00655254" w:rsidP="00655254">
      <w:pPr>
        <w:pStyle w:val="NormlWeb"/>
      </w:pPr>
      <w:r>
        <w:t>Jellemzők: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asztali PC-k Ethernet kapcsolattal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egységes IP-tartomány (192.168.21.0/24)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IPv4 és IPv6 párhuzamos használata</w:t>
      </w:r>
    </w:p>
    <w:p w:rsidR="00D765D0" w:rsidRPr="00655254" w:rsidRDefault="00655254" w:rsidP="00655254">
      <w:pPr>
        <w:pStyle w:val="NormlWeb"/>
      </w:pPr>
      <w:r>
        <w:t>Ez a struktúra stabil, nagy sávszélességű kapcsolatot biztosít az irodai munkaállomások számára.</w:t>
      </w:r>
      <w:bookmarkStart w:id="0" w:name="_GoBack"/>
      <w:bookmarkEnd w:id="0"/>
    </w:p>
    <w:sectPr w:rsidR="00D765D0" w:rsidRPr="00655254" w:rsidSect="00582E6A">
      <w:headerReference w:type="default" r:id="rId18"/>
      <w:footerReference w:type="default" r:id="rId19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3A4E" w:rsidRDefault="00A03A4E">
      <w:pPr>
        <w:spacing w:after="0" w:line="240" w:lineRule="auto"/>
      </w:pPr>
      <w:r>
        <w:separator/>
      </w:r>
    </w:p>
  </w:endnote>
  <w:endnote w:type="continuationSeparator" w:id="0">
    <w:p w:rsidR="00A03A4E" w:rsidRDefault="00A03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F34" w:rsidRPr="0025690E" w:rsidRDefault="00A03A4E" w:rsidP="0025690E">
    <w:pPr>
      <w:pStyle w:val="llb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roofErr w:type="spellStart"/>
        <w:r w:rsidR="00150F34">
          <w:t>NotifyPhotography</w:t>
        </w:r>
        <w:proofErr w:type="spellEnd"/>
        <w:r w:rsidR="00150F34">
          <w:t xml:space="preserve"> Kft. irodaház</w:t>
        </w:r>
        <w:r w:rsidR="00150F34">
          <w:br/>
          <w:t xml:space="preserve">(Készítette: </w:t>
        </w:r>
        <w:proofErr w:type="spellStart"/>
        <w:r w:rsidR="00150F34">
          <w:t>Ujszászi</w:t>
        </w:r>
        <w:proofErr w:type="spellEnd"/>
        <w:r w:rsidR="00150F34">
          <w:t xml:space="preserve"> Vivien, Pintér Botond )</w:t>
        </w:r>
        <w:r w:rsidR="00150F34">
          <w:br/>
          <w:t>Budaörs</w:t>
        </w:r>
      </w:sdtContent>
    </w:sdt>
    <w:r w:rsidR="00150F34" w:rsidRPr="0025690E">
      <w:rPr>
        <w:lang w:bidi="hu"/>
      </w:rPr>
      <w:ptab w:relativeTo="margin" w:alignment="right" w:leader="none"/>
    </w:r>
    <w:r w:rsidR="00150F34" w:rsidRPr="0025690E">
      <w:rPr>
        <w:lang w:bidi="hu"/>
      </w:rPr>
      <w:fldChar w:fldCharType="begin"/>
    </w:r>
    <w:r w:rsidR="00150F34" w:rsidRPr="0025690E">
      <w:rPr>
        <w:lang w:bidi="hu"/>
      </w:rPr>
      <w:instrText xml:space="preserve"> PAGE  \* Arabic  \* MERGEFORMAT </w:instrText>
    </w:r>
    <w:r w:rsidR="00150F34" w:rsidRPr="0025690E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 w:rsidRPr="0025690E">
      <w:rPr>
        <w:lang w:bidi="hu"/>
      </w:rPr>
      <w:fldChar w:fldCharType="end"/>
    </w:r>
    <w:r w:rsidR="00150F34" w:rsidRPr="0025690E">
      <w:rPr>
        <w:lang w:bidi="hu"/>
      </w:rPr>
      <w:t>/</w:t>
    </w:r>
    <w:r w:rsidR="00150F34">
      <w:rPr>
        <w:lang w:bidi="hu"/>
      </w:rPr>
      <w:fldChar w:fldCharType="begin"/>
    </w:r>
    <w:r w:rsidR="00150F34">
      <w:rPr>
        <w:lang w:bidi="hu"/>
      </w:rPr>
      <w:instrText xml:space="preserve"> NUMPAGES  \* Arabic  \* MERGEFORMAT </w:instrText>
    </w:r>
    <w:r w:rsidR="00150F34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>
      <w:rPr>
        <w:noProof/>
        <w:lang w:bidi="hu"/>
      </w:rPr>
      <w:fldChar w:fldCharType="end"/>
    </w:r>
    <w:r w:rsidR="00150F34" w:rsidRPr="0025690E"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3A4E" w:rsidRDefault="00A03A4E">
      <w:pPr>
        <w:spacing w:after="0" w:line="240" w:lineRule="auto"/>
      </w:pPr>
      <w:r>
        <w:separator/>
      </w:r>
    </w:p>
  </w:footnote>
  <w:footnote w:type="continuationSeparator" w:id="0">
    <w:p w:rsidR="00A03A4E" w:rsidRDefault="00A03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12A" w:rsidRDefault="00CE712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08C900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27B14"/>
    <w:multiLevelType w:val="multilevel"/>
    <w:tmpl w:val="181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A0CBA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45B5"/>
    <w:multiLevelType w:val="hybridMultilevel"/>
    <w:tmpl w:val="F5D0F458"/>
    <w:lvl w:ilvl="0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CA71867"/>
    <w:multiLevelType w:val="hybridMultilevel"/>
    <w:tmpl w:val="C7C69D0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81B6C4A"/>
    <w:multiLevelType w:val="multilevel"/>
    <w:tmpl w:val="1F8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43B2A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A32BC"/>
    <w:multiLevelType w:val="hybridMultilevel"/>
    <w:tmpl w:val="CD7CA84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526416E"/>
    <w:multiLevelType w:val="hybridMultilevel"/>
    <w:tmpl w:val="1C4E4F0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5316809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253A7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54546"/>
    <w:multiLevelType w:val="hybridMultilevel"/>
    <w:tmpl w:val="D07CAF4A"/>
    <w:lvl w:ilvl="0" w:tplc="671E6C1C">
      <w:start w:val="1"/>
      <w:numFmt w:val="decimal"/>
      <w:pStyle w:val="Cmsor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7E38B8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47B66"/>
    <w:multiLevelType w:val="hybridMultilevel"/>
    <w:tmpl w:val="EA48673C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68E067A"/>
    <w:multiLevelType w:val="hybridMultilevel"/>
    <w:tmpl w:val="5442C2F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88677D3"/>
    <w:multiLevelType w:val="hybridMultilevel"/>
    <w:tmpl w:val="417C834C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8F10BE1"/>
    <w:multiLevelType w:val="hybridMultilevel"/>
    <w:tmpl w:val="310E3C72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97842F4"/>
    <w:multiLevelType w:val="hybridMultilevel"/>
    <w:tmpl w:val="A1B633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C6953"/>
    <w:multiLevelType w:val="hybridMultilevel"/>
    <w:tmpl w:val="D540B2AA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7C5EB3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36A01"/>
    <w:multiLevelType w:val="multilevel"/>
    <w:tmpl w:val="06F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76CE8"/>
    <w:multiLevelType w:val="multilevel"/>
    <w:tmpl w:val="ADE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407A7"/>
    <w:multiLevelType w:val="multilevel"/>
    <w:tmpl w:val="8E0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C60C4"/>
    <w:multiLevelType w:val="hybridMultilevel"/>
    <w:tmpl w:val="5CD82CA6"/>
    <w:lvl w:ilvl="0" w:tplc="CB6A3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A8575E"/>
    <w:multiLevelType w:val="multilevel"/>
    <w:tmpl w:val="DA4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005E4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90137"/>
    <w:multiLevelType w:val="hybridMultilevel"/>
    <w:tmpl w:val="B192B76E"/>
    <w:lvl w:ilvl="0" w:tplc="31225F5E">
      <w:start w:val="1"/>
      <w:numFmt w:val="lowerLetter"/>
      <w:pStyle w:val="Cmsor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8896520"/>
    <w:multiLevelType w:val="hybridMultilevel"/>
    <w:tmpl w:val="6F30F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754971"/>
    <w:multiLevelType w:val="multilevel"/>
    <w:tmpl w:val="5B7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1"/>
    <w:lvlOverride w:ilvl="0">
      <w:startOverride w:val="1"/>
    </w:lvlOverride>
  </w:num>
  <w:num w:numId="4">
    <w:abstractNumId w:val="18"/>
  </w:num>
  <w:num w:numId="5">
    <w:abstractNumId w:val="11"/>
    <w:lvlOverride w:ilvl="0">
      <w:startOverride w:val="1"/>
    </w:lvlOverride>
  </w:num>
  <w:num w:numId="6">
    <w:abstractNumId w:val="26"/>
  </w:num>
  <w:num w:numId="7">
    <w:abstractNumId w:val="15"/>
  </w:num>
  <w:num w:numId="8">
    <w:abstractNumId w:val="23"/>
  </w:num>
  <w:num w:numId="9">
    <w:abstractNumId w:val="13"/>
  </w:num>
  <w:num w:numId="10">
    <w:abstractNumId w:val="16"/>
  </w:num>
  <w:num w:numId="11">
    <w:abstractNumId w:val="8"/>
  </w:num>
  <w:num w:numId="12">
    <w:abstractNumId w:val="4"/>
  </w:num>
  <w:num w:numId="13">
    <w:abstractNumId w:val="14"/>
  </w:num>
  <w:num w:numId="14">
    <w:abstractNumId w:val="27"/>
  </w:num>
  <w:num w:numId="15">
    <w:abstractNumId w:val="3"/>
  </w:num>
  <w:num w:numId="16">
    <w:abstractNumId w:val="17"/>
  </w:num>
  <w:num w:numId="17">
    <w:abstractNumId w:val="7"/>
  </w:num>
  <w:num w:numId="18">
    <w:abstractNumId w:val="11"/>
  </w:num>
  <w:num w:numId="19">
    <w:abstractNumId w:val="11"/>
  </w:num>
  <w:num w:numId="20">
    <w:abstractNumId w:val="28"/>
  </w:num>
  <w:num w:numId="21">
    <w:abstractNumId w:val="22"/>
  </w:num>
  <w:num w:numId="22">
    <w:abstractNumId w:val="21"/>
  </w:num>
  <w:num w:numId="23">
    <w:abstractNumId w:val="5"/>
  </w:num>
  <w:num w:numId="24">
    <w:abstractNumId w:val="1"/>
  </w:num>
  <w:num w:numId="25">
    <w:abstractNumId w:val="20"/>
  </w:num>
  <w:num w:numId="26">
    <w:abstractNumId w:val="24"/>
  </w:num>
  <w:num w:numId="27">
    <w:abstractNumId w:val="12"/>
  </w:num>
  <w:num w:numId="28">
    <w:abstractNumId w:val="19"/>
  </w:num>
  <w:num w:numId="29">
    <w:abstractNumId w:val="10"/>
  </w:num>
  <w:num w:numId="30">
    <w:abstractNumId w:val="9"/>
  </w:num>
  <w:num w:numId="31">
    <w:abstractNumId w:val="25"/>
  </w:num>
  <w:num w:numId="32">
    <w:abstractNumId w:val="6"/>
  </w:num>
  <w:num w:numId="33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E0"/>
    <w:rsid w:val="00003256"/>
    <w:rsid w:val="000C5419"/>
    <w:rsid w:val="00137811"/>
    <w:rsid w:val="00150F34"/>
    <w:rsid w:val="001E4ADD"/>
    <w:rsid w:val="0025690E"/>
    <w:rsid w:val="002C3DDA"/>
    <w:rsid w:val="00315845"/>
    <w:rsid w:val="00321E35"/>
    <w:rsid w:val="003671F7"/>
    <w:rsid w:val="00370FA8"/>
    <w:rsid w:val="003E4B77"/>
    <w:rsid w:val="00402C54"/>
    <w:rsid w:val="00403C9C"/>
    <w:rsid w:val="00442EDA"/>
    <w:rsid w:val="0047016E"/>
    <w:rsid w:val="0048122D"/>
    <w:rsid w:val="00507089"/>
    <w:rsid w:val="00582E6A"/>
    <w:rsid w:val="005C40BB"/>
    <w:rsid w:val="006105B8"/>
    <w:rsid w:val="00616F47"/>
    <w:rsid w:val="00655254"/>
    <w:rsid w:val="00660B4B"/>
    <w:rsid w:val="00676AC7"/>
    <w:rsid w:val="006A0139"/>
    <w:rsid w:val="006F381C"/>
    <w:rsid w:val="006F647C"/>
    <w:rsid w:val="00722534"/>
    <w:rsid w:val="00765BE0"/>
    <w:rsid w:val="007669C9"/>
    <w:rsid w:val="007A2BBD"/>
    <w:rsid w:val="007C6400"/>
    <w:rsid w:val="00801622"/>
    <w:rsid w:val="0086238C"/>
    <w:rsid w:val="008B328D"/>
    <w:rsid w:val="008B4470"/>
    <w:rsid w:val="008B50A0"/>
    <w:rsid w:val="008E752A"/>
    <w:rsid w:val="009868E1"/>
    <w:rsid w:val="009A0CC3"/>
    <w:rsid w:val="009A2ED4"/>
    <w:rsid w:val="00A03A4E"/>
    <w:rsid w:val="00A15A2E"/>
    <w:rsid w:val="00A250D0"/>
    <w:rsid w:val="00A4474C"/>
    <w:rsid w:val="00A769E6"/>
    <w:rsid w:val="00A779D4"/>
    <w:rsid w:val="00A85106"/>
    <w:rsid w:val="00AB477F"/>
    <w:rsid w:val="00B27C7C"/>
    <w:rsid w:val="00BC5E35"/>
    <w:rsid w:val="00C45DBF"/>
    <w:rsid w:val="00C55AE2"/>
    <w:rsid w:val="00C60ACE"/>
    <w:rsid w:val="00C83043"/>
    <w:rsid w:val="00CE712A"/>
    <w:rsid w:val="00D06F5D"/>
    <w:rsid w:val="00D1003D"/>
    <w:rsid w:val="00D765D0"/>
    <w:rsid w:val="00DA1C37"/>
    <w:rsid w:val="00E01AD9"/>
    <w:rsid w:val="00E4050C"/>
    <w:rsid w:val="00EF27D1"/>
    <w:rsid w:val="00F51661"/>
    <w:rsid w:val="00F76CCD"/>
    <w:rsid w:val="00FB3155"/>
    <w:rsid w:val="00F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B0454FD"/>
  <w15:chartTrackingRefBased/>
  <w15:docId w15:val="{40B77887-CD13-4877-B095-037CAC9F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55AE2"/>
  </w:style>
  <w:style w:type="paragraph" w:styleId="Cmsor1">
    <w:name w:val="heading 1"/>
    <w:basedOn w:val="Norml"/>
    <w:next w:val="Cmsor2"/>
    <w:link w:val="Cmsor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Cmsor2">
    <w:name w:val="heading 2"/>
    <w:basedOn w:val="Norml"/>
    <w:link w:val="Cmsor2Char"/>
    <w:uiPriority w:val="9"/>
    <w:unhideWhenUsed/>
    <w:qFormat/>
    <w:pPr>
      <w:outlineLvl w:val="1"/>
    </w:pPr>
  </w:style>
  <w:style w:type="paragraph" w:styleId="Cmsor3">
    <w:name w:val="heading 3"/>
    <w:basedOn w:val="Norml"/>
    <w:link w:val="Cmsor3Char"/>
    <w:uiPriority w:val="9"/>
    <w:unhideWhenUsed/>
    <w:qFormat/>
    <w:pPr>
      <w:numPr>
        <w:numId w:val="2"/>
      </w:num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numId w:val="6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4470"/>
    <w:rPr>
      <w:b/>
      <w:bCs/>
    </w:rPr>
  </w:style>
  <w:style w:type="paragraph" w:styleId="Cm">
    <w:name w:val="Title"/>
    <w:basedOn w:val="Norml"/>
    <w:next w:val="Norml"/>
    <w:link w:val="Cm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Char">
    <w:name w:val="Cím Char"/>
    <w:basedOn w:val="Bekezdsalapbettpusa"/>
    <w:link w:val="Cm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Cmsor3Char">
    <w:name w:val="Címsor 3 Char"/>
    <w:basedOn w:val="Bekezdsalapbettpusa"/>
    <w:link w:val="Cmsor3"/>
    <w:uiPriority w:val="9"/>
    <w:rsid w:val="008B4470"/>
  </w:style>
  <w:style w:type="character" w:styleId="Helyrzszveg">
    <w:name w:val="Placeholder Text"/>
    <w:basedOn w:val="Bekezdsalapbettpusa"/>
    <w:uiPriority w:val="99"/>
    <w:semiHidden/>
    <w:rsid w:val="008B4470"/>
    <w:rPr>
      <w:color w:val="595959" w:themeColor="text1" w:themeTint="A6"/>
    </w:rPr>
  </w:style>
  <w:style w:type="paragraph" w:styleId="llb">
    <w:name w:val="footer"/>
    <w:basedOn w:val="Norml"/>
    <w:link w:val="llbChar"/>
    <w:uiPriority w:val="99"/>
    <w:qFormat/>
    <w:rsid w:val="00C55A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55AE2"/>
  </w:style>
  <w:style w:type="character" w:customStyle="1" w:styleId="Cmsor2Char">
    <w:name w:val="Címsor 2 Char"/>
    <w:basedOn w:val="Bekezdsalapbettpusa"/>
    <w:link w:val="Cmsor2"/>
    <w:uiPriority w:val="9"/>
    <w:rsid w:val="008B4470"/>
  </w:style>
  <w:style w:type="character" w:customStyle="1" w:styleId="Cmsor9Char">
    <w:name w:val="Címsor 9 Char"/>
    <w:basedOn w:val="Bekezdsalapbettpusa"/>
    <w:link w:val="Cmsor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470"/>
    <w:rPr>
      <w:rFonts w:ascii="Segoe UI" w:hAnsi="Segoe UI" w:cs="Segoe UI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B4470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B4470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8B4470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470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47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470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B4470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B4470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B4470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B4470"/>
    <w:rPr>
      <w:rFonts w:ascii="Consolas" w:hAnsi="Consolas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B4470"/>
    <w:rPr>
      <w:rFonts w:ascii="Consolas" w:hAnsi="Consolas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B4470"/>
    <w:rPr>
      <w:rFonts w:ascii="Consolas" w:hAnsi="Consolas"/>
      <w:szCs w:val="21"/>
    </w:rPr>
  </w:style>
  <w:style w:type="paragraph" w:styleId="lfej">
    <w:name w:val="header"/>
    <w:basedOn w:val="Norml"/>
    <w:link w:val="lfejChar"/>
    <w:uiPriority w:val="99"/>
    <w:qFormat/>
    <w:rsid w:val="00C55AE2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55AE2"/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C55AE2"/>
    <w:rPr>
      <w:color w:val="5A5A5A" w:themeColor="text1" w:themeTint="A5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C55AE2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Szvegblokk">
    <w:name w:val="Block Text"/>
    <w:basedOn w:val="Norm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Felsorols">
    <w:name w:val="List Bullet"/>
    <w:basedOn w:val="Norml"/>
    <w:uiPriority w:val="9"/>
    <w:unhideWhenUsed/>
    <w:rsid w:val="00003256"/>
    <w:pPr>
      <w:numPr>
        <w:numId w:val="1"/>
      </w:numPr>
      <w:contextualSpacing/>
    </w:pPr>
  </w:style>
  <w:style w:type="paragraph" w:styleId="NormlWeb">
    <w:name w:val="Normal (Web)"/>
    <w:basedOn w:val="Norml"/>
    <w:uiPriority w:val="99"/>
    <w:unhideWhenUsed/>
    <w:rsid w:val="008B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unhideWhenUsed/>
    <w:rsid w:val="00403C9C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582E6A"/>
    <w:pPr>
      <w:spacing w:after="0" w:line="240" w:lineRule="auto"/>
    </w:pPr>
    <w:rPr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582E6A"/>
    <w:rPr>
      <w:lang w:val="hu-HU" w:eastAsia="hu-HU"/>
    </w:rPr>
  </w:style>
  <w:style w:type="character" w:styleId="Kiemels2">
    <w:name w:val="Strong"/>
    <w:basedOn w:val="Bekezdsalapbettpusa"/>
    <w:uiPriority w:val="22"/>
    <w:qFormat/>
    <w:rsid w:val="006552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A0E7EC965504A99AEB1A85AB5C197D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7D67E0B-7E84-4081-B3A0-9A2E285EAE5F}"/>
      </w:docPartPr>
      <w:docPartBody>
        <w:p w:rsidR="00F617AE" w:rsidRDefault="00F617AE">
          <w:pPr>
            <w:pStyle w:val="7A0E7EC965504A99AEB1A85AB5C197D9"/>
          </w:pPr>
          <w:r w:rsidRPr="00B27C7C">
            <w:rPr>
              <w:lang w:bidi="hu"/>
            </w:rPr>
            <w:t>Cím</w:t>
          </w:r>
        </w:p>
      </w:docPartBody>
    </w:docPart>
    <w:docPart>
      <w:docPartPr>
        <w:name w:val="1B81E0BB044D4B21B4CA675E771451B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962F784-1D6B-45BD-B143-160BB1110BA6}"/>
      </w:docPartPr>
      <w:docPartBody>
        <w:p w:rsidR="002E7D01" w:rsidRDefault="006C121C" w:rsidP="006C121C">
          <w:pPr>
            <w:pStyle w:val="1B81E0BB044D4B21B4CA675E771451B8"/>
          </w:pPr>
          <w:r w:rsidRPr="00B27C7C">
            <w:rPr>
              <w:lang w:bidi="hu"/>
            </w:rPr>
            <w:t>Cím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AE"/>
    <w:rsid w:val="001000FC"/>
    <w:rsid w:val="002E7D01"/>
    <w:rsid w:val="004C699C"/>
    <w:rsid w:val="00612BBC"/>
    <w:rsid w:val="006C121C"/>
    <w:rsid w:val="00705F8C"/>
    <w:rsid w:val="008F29CC"/>
    <w:rsid w:val="0093401C"/>
    <w:rsid w:val="00A918DD"/>
    <w:rsid w:val="00D11958"/>
    <w:rsid w:val="00D63D93"/>
    <w:rsid w:val="00F6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0E7EC965504A99AEB1A85AB5C197D9">
    <w:name w:val="7A0E7EC965504A99AEB1A85AB5C197D9"/>
  </w:style>
  <w:style w:type="paragraph" w:customStyle="1" w:styleId="58E76BADE626400EAE42336C4673C321">
    <w:name w:val="58E76BADE626400EAE42336C4673C321"/>
  </w:style>
  <w:style w:type="paragraph" w:customStyle="1" w:styleId="446571B9BD8D40339D6E736F571D3381">
    <w:name w:val="446571B9BD8D40339D6E736F571D3381"/>
  </w:style>
  <w:style w:type="paragraph" w:customStyle="1" w:styleId="40EFD80DE6E946A09FC55CF029F3FC38">
    <w:name w:val="40EFD80DE6E946A09FC55CF029F3FC38"/>
  </w:style>
  <w:style w:type="paragraph" w:customStyle="1" w:styleId="460146B2D1E849D5B6C113AFAF17EF3F">
    <w:name w:val="460146B2D1E849D5B6C113AFAF17EF3F"/>
  </w:style>
  <w:style w:type="paragraph" w:customStyle="1" w:styleId="292677C1F71C4BF8889D3BABDDDB362B">
    <w:name w:val="292677C1F71C4BF8889D3BABDDDB362B"/>
  </w:style>
  <w:style w:type="paragraph" w:customStyle="1" w:styleId="C51E11EECE4B4E08AFC084DFBFF7BC6E">
    <w:name w:val="C51E11EECE4B4E08AFC084DFBFF7BC6E"/>
  </w:style>
  <w:style w:type="paragraph" w:customStyle="1" w:styleId="39D3003255554A9198EE195A13DB5F74">
    <w:name w:val="39D3003255554A9198EE195A13DB5F74"/>
  </w:style>
  <w:style w:type="paragraph" w:customStyle="1" w:styleId="AA334005F1B9495DAB04F5E076A97766">
    <w:name w:val="AA334005F1B9495DAB04F5E076A97766"/>
  </w:style>
  <w:style w:type="paragraph" w:customStyle="1" w:styleId="7A2B226DD4C3423CA4548FE453BFAE4B">
    <w:name w:val="7A2B226DD4C3423CA4548FE453BFAE4B"/>
  </w:style>
  <w:style w:type="paragraph" w:customStyle="1" w:styleId="8E1F954FCE714925BC1F21E1C4F09043">
    <w:name w:val="8E1F954FCE714925BC1F21E1C4F09043"/>
  </w:style>
  <w:style w:type="paragraph" w:customStyle="1" w:styleId="45CD26FF06AA44B0A6E5B45283055401">
    <w:name w:val="45CD26FF06AA44B0A6E5B45283055401"/>
  </w:style>
  <w:style w:type="paragraph" w:customStyle="1" w:styleId="30C222F23EE94F27A546A39BB5056970">
    <w:name w:val="30C222F23EE94F27A546A39BB5056970"/>
  </w:style>
  <w:style w:type="paragraph" w:customStyle="1" w:styleId="DCA698C06AF0482E93D85C6625D084BF">
    <w:name w:val="DCA698C06AF0482E93D85C6625D084BF"/>
  </w:style>
  <w:style w:type="paragraph" w:customStyle="1" w:styleId="B7449E20E7414405A610D36D518C81C2">
    <w:name w:val="B7449E20E7414405A610D36D518C81C2"/>
  </w:style>
  <w:style w:type="paragraph" w:customStyle="1" w:styleId="45BDD5D3105141D2A15FE3C00116F1A3">
    <w:name w:val="45BDD5D3105141D2A15FE3C00116F1A3"/>
  </w:style>
  <w:style w:type="paragraph" w:customStyle="1" w:styleId="DE5F6B28393D4E0B8EB32C02F10DD33F">
    <w:name w:val="DE5F6B28393D4E0B8EB32C02F10DD33F"/>
  </w:style>
  <w:style w:type="paragraph" w:customStyle="1" w:styleId="D0DE14FEB16841C1ACA0B533A89F1C5E">
    <w:name w:val="D0DE14FEB16841C1ACA0B533A89F1C5E"/>
  </w:style>
  <w:style w:type="paragraph" w:customStyle="1" w:styleId="8D6878E200C5444CB61774A67302D9DA">
    <w:name w:val="8D6878E200C5444CB61774A67302D9DA"/>
  </w:style>
  <w:style w:type="paragraph" w:customStyle="1" w:styleId="84FEB4FEB9C841A0A9BC7B776F091A6A">
    <w:name w:val="84FEB4FEB9C841A0A9BC7B776F091A6A"/>
  </w:style>
  <w:style w:type="paragraph" w:customStyle="1" w:styleId="FC06B950D0544B71813E7E4399CA4611">
    <w:name w:val="FC06B950D0544B71813E7E4399CA4611"/>
  </w:style>
  <w:style w:type="paragraph" w:customStyle="1" w:styleId="5BB156EEFF164D3987BF31C8460EB14D">
    <w:name w:val="5BB156EEFF164D3987BF31C8460EB14D"/>
  </w:style>
  <w:style w:type="paragraph" w:customStyle="1" w:styleId="9D7103092EDD41919685C5CCBBCA12DC">
    <w:name w:val="9D7103092EDD41919685C5CCBBCA12DC"/>
  </w:style>
  <w:style w:type="paragraph" w:customStyle="1" w:styleId="00573B5B56A94060A397D376494E1BE4">
    <w:name w:val="00573B5B56A94060A397D376494E1BE4"/>
  </w:style>
  <w:style w:type="paragraph" w:customStyle="1" w:styleId="ED7D6CE05F06440DBD8D626DD87DF180">
    <w:name w:val="ED7D6CE05F06440DBD8D626DD87DF180"/>
  </w:style>
  <w:style w:type="paragraph" w:customStyle="1" w:styleId="16DBBB10412C49C2A569D1274CB7D034">
    <w:name w:val="16DBBB10412C49C2A569D1274CB7D034"/>
  </w:style>
  <w:style w:type="paragraph" w:customStyle="1" w:styleId="91854F4B9E8749F7AF693E27E9ADBD79">
    <w:name w:val="91854F4B9E8749F7AF693E27E9ADBD79"/>
  </w:style>
  <w:style w:type="paragraph" w:customStyle="1" w:styleId="926A08B3EE8D4EB09D8871B7866A41FF">
    <w:name w:val="926A08B3EE8D4EB09D8871B7866A41FF"/>
  </w:style>
  <w:style w:type="paragraph" w:customStyle="1" w:styleId="FBC50F0A72CF4C86A9B042B8B9E0EC8A">
    <w:name w:val="FBC50F0A72CF4C86A9B042B8B9E0EC8A"/>
  </w:style>
  <w:style w:type="paragraph" w:customStyle="1" w:styleId="FAE8CEE9468C42B9B956F4D0E85A10EB">
    <w:name w:val="FAE8CEE9468C42B9B956F4D0E85A10EB"/>
  </w:style>
  <w:style w:type="paragraph" w:customStyle="1" w:styleId="FDB11574D0124983A1F71F57B2047733">
    <w:name w:val="FDB11574D0124983A1F71F57B2047733"/>
  </w:style>
  <w:style w:type="paragraph" w:customStyle="1" w:styleId="81A13006E0DC4A0AB3097EA064CCB88A">
    <w:name w:val="81A13006E0DC4A0AB3097EA064CCB88A"/>
  </w:style>
  <w:style w:type="paragraph" w:customStyle="1" w:styleId="B3109D885C3245768CA180AB366464D1">
    <w:name w:val="B3109D885C3245768CA180AB366464D1"/>
  </w:style>
  <w:style w:type="paragraph" w:customStyle="1" w:styleId="7D4B635D5192438F945959305E746EBE">
    <w:name w:val="7D4B635D5192438F945959305E746EBE"/>
  </w:style>
  <w:style w:type="paragraph" w:customStyle="1" w:styleId="09A1BC24E9904C1EA418F20A53EA2BBA">
    <w:name w:val="09A1BC24E9904C1EA418F20A53EA2BBA"/>
  </w:style>
  <w:style w:type="paragraph" w:customStyle="1" w:styleId="B0DCC23DEE5449FF9124DBB3773F8E07">
    <w:name w:val="B0DCC23DEE5449FF9124DBB3773F8E07"/>
  </w:style>
  <w:style w:type="paragraph" w:customStyle="1" w:styleId="F65AA24B4E614D47B8CB619A9FC2F6B4">
    <w:name w:val="F65AA24B4E614D47B8CB619A9FC2F6B4"/>
  </w:style>
  <w:style w:type="paragraph" w:customStyle="1" w:styleId="6BDDB07D95204198AF043A330116DCD1">
    <w:name w:val="6BDDB07D95204198AF043A330116DCD1"/>
  </w:style>
  <w:style w:type="paragraph" w:customStyle="1" w:styleId="01C3C742E8014254A6610A9D05A71468">
    <w:name w:val="01C3C742E8014254A6610A9D05A71468"/>
  </w:style>
  <w:style w:type="paragraph" w:customStyle="1" w:styleId="1B81E0BB044D4B21B4CA675E771451B8">
    <w:name w:val="1B81E0BB044D4B21B4CA675E771451B8"/>
    <w:rsid w:val="006C121C"/>
  </w:style>
  <w:style w:type="paragraph" w:customStyle="1" w:styleId="917BC5609B334D4CAB8DD61115FC7415">
    <w:name w:val="917BC5609B334D4CAB8DD61115FC7415"/>
    <w:rsid w:val="002E7D01"/>
  </w:style>
  <w:style w:type="paragraph" w:customStyle="1" w:styleId="9F2F019F1777454DA803056C694624D5">
    <w:name w:val="9F2F019F1777454DA803056C694624D5"/>
    <w:rsid w:val="002E7D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1F3C9-ED13-4BE7-BB40-249447F4581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669E1811-84BF-463B-AD19-FA13CF0EC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F0016D-A62B-4DD5-897A-E5C45EE9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05EF79-CF83-4CCC-8C0D-399EBDCC7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TotalTime>0</TotalTime>
  <Pages>11</Pages>
  <Words>605</Words>
  <Characters>4177</Characters>
  <Application>Microsoft Office Word</Application>
  <DocSecurity>0</DocSecurity>
  <Lines>34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NotifyPhotography Kft. irodaház
(Készítette: Ujszászi Vivien, Pintér Botond )
Budaörs</vt:lpstr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NotifyPhotography Kft. irodaház
(Készítette: Ujszászi Vivien, Pintér Botond )
Budaörs</dc:title>
  <dc:creator>Pintér Botond Sándor</dc:creator>
  <cp:lastModifiedBy>Pintér Botond Sándor</cp:lastModifiedBy>
  <cp:revision>18</cp:revision>
  <dcterms:created xsi:type="dcterms:W3CDTF">2025-09-04T08:05:00Z</dcterms:created>
  <dcterms:modified xsi:type="dcterms:W3CDTF">2026-01-08T13:33:00Z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