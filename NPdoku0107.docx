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5B9BD5" w:themeColor="accent1"/>
        </w:rPr>
        <w:id w:val="21383747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82E6A" w:rsidRDefault="00582E6A" w:rsidP="00582E6A">
          <w:pPr>
            <w:jc w:val="center"/>
          </w:pPr>
          <w:r>
            <w:rPr>
              <w:rFonts w:ascii="Calibri" w:hAnsi="Calibri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3152C582" wp14:editId="4F6FEB76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82E6A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582E6A" w:rsidRPr="0092206E" w:rsidRDefault="00582E6A" w:rsidP="00582E6A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582E6A" w:rsidRPr="00083561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83561"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582E6A" w:rsidRDefault="00582E6A" w:rsidP="00582E6A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582E6A" w:rsidRPr="004D0102" w:rsidRDefault="00582E6A" w:rsidP="00582E6A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5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0612 12 02</w:t>
          </w:r>
        </w:p>
        <w:p w:rsidR="00582E6A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582E6A" w:rsidRPr="004D0102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Ujszászi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Vivien</w:t>
          </w:r>
        </w:p>
        <w:p w:rsidR="00582E6A" w:rsidRPr="004D0102" w:rsidRDefault="00582E6A" w:rsidP="00582E6A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202</w:t>
          </w:r>
          <w:r>
            <w:rPr>
              <w:rFonts w:ascii="Times New Roman" w:hAnsi="Times New Roman" w:cs="Times New Roman"/>
              <w:sz w:val="40"/>
              <w:szCs w:val="40"/>
            </w:rPr>
            <w:t>1</w:t>
          </w:r>
          <w:r w:rsidRPr="004D0102">
            <w:rPr>
              <w:rFonts w:ascii="Times New Roman" w:hAnsi="Times New Roman" w:cs="Times New Roman"/>
              <w:sz w:val="40"/>
              <w:szCs w:val="40"/>
            </w:rPr>
            <w:t>-2</w:t>
          </w:r>
          <w:r>
            <w:rPr>
              <w:rFonts w:ascii="Times New Roman" w:hAnsi="Times New Roman" w:cs="Times New Roman"/>
              <w:sz w:val="40"/>
              <w:szCs w:val="40"/>
            </w:rPr>
            <w:t>6</w:t>
          </w:r>
        </w:p>
        <w:p w:rsidR="00582E6A" w:rsidRPr="0092206E" w:rsidRDefault="00582E6A" w:rsidP="00582E6A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Konzulens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 és Ferenczy Márk</w:t>
          </w:r>
        </w:p>
        <w:p w:rsidR="00582E6A" w:rsidRPr="00CE712A" w:rsidRDefault="00582E6A" w:rsidP="00CE712A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D0102">
            <w:rPr>
              <w:rFonts w:ascii="Times New Roman" w:hAnsi="Times New Roman" w:cs="Times New Roman"/>
              <w:sz w:val="32"/>
              <w:szCs w:val="32"/>
            </w:rPr>
            <w:t>202</w:t>
          </w:r>
          <w:r>
            <w:rPr>
              <w:rFonts w:ascii="Times New Roman" w:hAnsi="Times New Roman" w:cs="Times New Roman"/>
              <w:sz w:val="32"/>
              <w:szCs w:val="32"/>
            </w:rPr>
            <w:t>6</w:t>
          </w:r>
        </w:p>
      </w:sdtContent>
    </w:sdt>
    <w:sdt>
      <w:sdtPr>
        <w:alias w:val="Cím:"/>
        <w:tag w:val="Cím:"/>
        <w:id w:val="-574357878"/>
        <w:placeholder>
          <w:docPart w:val="7A0E7EC965504A99AEB1A85AB5C197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769E6" w:rsidRDefault="00582E6A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t>Bevezető</w:t>
      </w:r>
    </w:p>
    <w:p w:rsidR="00660B4B" w:rsidRDefault="00660B4B" w:rsidP="00660B4B">
      <w:pPr>
        <w:pStyle w:val="Cmsor2"/>
        <w:numPr>
          <w:ilvl w:val="0"/>
          <w:numId w:val="7"/>
        </w:numPr>
      </w:pPr>
      <w:r>
        <w:t xml:space="preserve">A vizsgaremek keretében a </w:t>
      </w:r>
      <w:proofErr w:type="spellStart"/>
      <w:r>
        <w:t>NotifyPhotography</w:t>
      </w:r>
      <w:proofErr w:type="spellEnd"/>
      <w:r>
        <w:t xml:space="preserve"> Kft. irodaházának hálózati infrastruktúráját terveztük meg és dokumentáltuk.</w:t>
      </w:r>
    </w:p>
    <w:p w:rsidR="00660B4B" w:rsidRDefault="00660B4B" w:rsidP="00660B4B">
      <w:pPr>
        <w:pStyle w:val="Cmsor2"/>
        <w:ind w:left="1440"/>
      </w:pPr>
      <w:r>
        <w:t>A rendszer célja egy stabil, biztonságos és skálázható informatikai hálózat kialakítása, amely képes kiszolgálni az iroda mindennapi adminisztratív, kreatív és vendégforgalmi igényeit.</w:t>
      </w:r>
    </w:p>
    <w:p w:rsidR="00660B4B" w:rsidRDefault="00660B4B" w:rsidP="00660B4B">
      <w:pPr>
        <w:pStyle w:val="Cmsor2"/>
        <w:ind w:left="1440"/>
      </w:pPr>
      <w:r>
        <w:t>A vállalat két telephellyel rendelkezik:</w:t>
      </w:r>
    </w:p>
    <w:p w:rsidR="00660B4B" w:rsidRDefault="00660B4B" w:rsidP="00660B4B">
      <w:pPr>
        <w:pStyle w:val="Cmsor2"/>
        <w:ind w:left="1440"/>
      </w:pPr>
      <w:r>
        <w:t>Budapesti irodaház</w:t>
      </w:r>
    </w:p>
    <w:p w:rsidR="00660B4B" w:rsidRDefault="00660B4B" w:rsidP="00660B4B">
      <w:pPr>
        <w:pStyle w:val="Cmsor2"/>
        <w:ind w:left="1440"/>
      </w:pPr>
      <w:r>
        <w:t>Budaörs</w:t>
      </w:r>
      <w:r>
        <w:t>i irodaház</w:t>
      </w:r>
    </w:p>
    <w:p w:rsidR="00765BE0" w:rsidRDefault="00660B4B" w:rsidP="00660B4B">
      <w:pPr>
        <w:pStyle w:val="Cmsor2"/>
        <w:ind w:left="1440"/>
      </w:pPr>
      <w:r>
        <w:t>Mindkét helyszínen azonos logikai felépítésű, de eltérő méretű és terhelésű hálózat működik.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>Szerverszoba: Linux szerver(zárt)</w:t>
      </w:r>
      <w:r w:rsidR="00BC5E35">
        <w:t>, Windows szerver (nyílt, fájlszerver)</w:t>
      </w:r>
      <w:r w:rsidR="00321E35">
        <w:t xml:space="preserve">, Tűzfal, </w:t>
      </w:r>
      <w:proofErr w:type="spellStart"/>
      <w:r w:rsidR="00321E35">
        <w:t>Admin</w:t>
      </w:r>
      <w:proofErr w:type="spellEnd"/>
      <w:r w:rsidR="00321E35">
        <w:t xml:space="preserve"> gép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Irodahelyiség: </w:t>
      </w:r>
      <w:r w:rsidR="00321E35">
        <w:t>8</w:t>
      </w:r>
      <w:r>
        <w:t xml:space="preserve"> gép, </w:t>
      </w:r>
      <w:r w:rsidR="00321E35">
        <w:t xml:space="preserve">5 </w:t>
      </w:r>
      <w:proofErr w:type="spellStart"/>
      <w:r w:rsidR="00321E35">
        <w:t>switch</w:t>
      </w:r>
      <w:proofErr w:type="spellEnd"/>
      <w:r w:rsidR="00321E35">
        <w:t xml:space="preserve">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Recepció: </w:t>
      </w:r>
      <w:r w:rsidR="00321E35">
        <w:t>12 gép</w:t>
      </w:r>
      <w:r>
        <w:t>,</w:t>
      </w:r>
      <w:r w:rsidR="00321E35">
        <w:t xml:space="preserve"> 3 </w:t>
      </w:r>
      <w:proofErr w:type="spellStart"/>
      <w:r w:rsidR="00321E35">
        <w:t>switch</w:t>
      </w:r>
      <w:proofErr w:type="spellEnd"/>
      <w:r>
        <w:t xml:space="preserve"> </w:t>
      </w:r>
    </w:p>
    <w:p w:rsidR="00370FA8" w:rsidRPr="00765BE0" w:rsidRDefault="00370FA8" w:rsidP="00402C54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 w:rsidR="00321E35">
        <w:t>Wireless</w:t>
      </w:r>
      <w:proofErr w:type="spellEnd"/>
      <w:r w:rsidR="00321E35">
        <w:t xml:space="preserve"> kapcsolat </w:t>
      </w:r>
      <w:r>
        <w:t xml:space="preserve">DHCP </w:t>
      </w:r>
      <w:r w:rsidR="00321E35">
        <w:t>cím</w:t>
      </w:r>
      <w:r>
        <w:t xml:space="preserve">konfiguráció, </w:t>
      </w:r>
      <w:r w:rsidR="00321E35">
        <w:t>3</w:t>
      </w:r>
      <w:r>
        <w:t xml:space="preserve"> tablet</w:t>
      </w:r>
      <w:r w:rsidR="00321E35">
        <w:t>, 1 telefon, 1 laptop</w:t>
      </w:r>
    </w:p>
    <w:p w:rsidR="00765BE0" w:rsidRDefault="00D06F5D" w:rsidP="00402C54">
      <w:pPr>
        <w:pStyle w:val="Cmsor1"/>
        <w:numPr>
          <w:ilvl w:val="0"/>
          <w:numId w:val="8"/>
        </w:numPr>
      </w:pPr>
      <w:r>
        <w:t>Hálózati(Fizikai)</w:t>
      </w:r>
      <w:r w:rsidR="00370FA8">
        <w:t xml:space="preserve"> eszközök</w:t>
      </w:r>
    </w:p>
    <w:p w:rsidR="00321E35" w:rsidRPr="00321E35" w:rsidRDefault="00370FA8" w:rsidP="00321E35">
      <w:pPr>
        <w:pStyle w:val="Cmsor1"/>
        <w:numPr>
          <w:ilvl w:val="0"/>
          <w:numId w:val="9"/>
        </w:numPr>
      </w:pPr>
      <w:r>
        <w:t>4db 4331 Router</w:t>
      </w:r>
      <w:r w:rsidR="00321E35">
        <w:t xml:space="preserve"> +1 </w:t>
      </w:r>
      <w:proofErr w:type="spellStart"/>
      <w:r w:rsidR="00321E35">
        <w:t>Wireless</w:t>
      </w:r>
      <w:proofErr w:type="spellEnd"/>
      <w:r w:rsidR="00321E35">
        <w:t xml:space="preserve"> Router</w:t>
      </w:r>
    </w:p>
    <w:p w:rsidR="00765BE0" w:rsidRDefault="006F647C" w:rsidP="00402C54">
      <w:pPr>
        <w:pStyle w:val="Cmsor1"/>
        <w:numPr>
          <w:ilvl w:val="0"/>
          <w:numId w:val="9"/>
        </w:numPr>
      </w:pPr>
      <w:r>
        <w:t>13</w:t>
      </w:r>
      <w:r w:rsidR="00003256">
        <w:t>db PC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765BE0" w:rsidRDefault="00003256" w:rsidP="00402C54">
      <w:pPr>
        <w:pStyle w:val="Cmsor1"/>
        <w:numPr>
          <w:ilvl w:val="0"/>
          <w:numId w:val="9"/>
        </w:numPr>
      </w:pPr>
      <w:r>
        <w:t>1db Laptop, 1db Telefon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2db Szerver(Windows, Linux)</w:t>
      </w:r>
    </w:p>
    <w:p w:rsidR="00660B4B" w:rsidRDefault="00003256" w:rsidP="00321E35">
      <w:pPr>
        <w:pStyle w:val="Cmsor1"/>
        <w:numPr>
          <w:ilvl w:val="0"/>
          <w:numId w:val="9"/>
        </w:numPr>
      </w:pPr>
      <w:r>
        <w:t>1db Tv</w:t>
      </w:r>
    </w:p>
    <w:p w:rsidR="00660B4B" w:rsidRDefault="00660B4B">
      <w:pPr>
        <w:rPr>
          <w:b/>
          <w:bCs/>
        </w:rPr>
      </w:pPr>
      <w:r>
        <w:br w:type="page"/>
      </w:r>
    </w:p>
    <w:p w:rsidR="00321E35" w:rsidRPr="00321E35" w:rsidRDefault="00321E35" w:rsidP="00660B4B">
      <w:pPr>
        <w:pStyle w:val="Cmsor1"/>
        <w:ind w:left="1800"/>
      </w:pPr>
    </w:p>
    <w:p w:rsidR="00003256" w:rsidRPr="00003256" w:rsidRDefault="00003256" w:rsidP="00003256">
      <w:pPr>
        <w:pStyle w:val="Cmsor2"/>
      </w:pPr>
    </w:p>
    <w:p w:rsidR="00AB477F" w:rsidRPr="00AB477F" w:rsidRDefault="009A0CC3" w:rsidP="00AB477F">
      <w:pPr>
        <w:pStyle w:val="Cmsor1"/>
        <w:numPr>
          <w:ilvl w:val="0"/>
          <w:numId w:val="8"/>
        </w:numPr>
      </w:pPr>
      <w:r>
        <w:t>Alkalmazott technológiák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kell még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kell még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kel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kell még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kell még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(kell)</w:t>
      </w:r>
    </w:p>
    <w:p w:rsidR="00660B4B" w:rsidRDefault="009A0CC3" w:rsidP="00AB477F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kell</w:t>
      </w:r>
    </w:p>
    <w:p w:rsidR="00765BE0" w:rsidRPr="00660B4B" w:rsidRDefault="00660B4B" w:rsidP="00660B4B">
      <w:pPr>
        <w:rPr>
          <w:b/>
          <w:bCs/>
        </w:rPr>
      </w:pPr>
      <w:r>
        <w:br w:type="page"/>
      </w:r>
    </w:p>
    <w:p w:rsidR="00403C9C" w:rsidRPr="00403C9C" w:rsidRDefault="00403C9C" w:rsidP="00403C9C">
      <w:pPr>
        <w:rPr>
          <w:b/>
          <w:lang w:val="hu-HU"/>
        </w:rPr>
      </w:pPr>
      <w:r w:rsidRPr="00403C9C">
        <w:rPr>
          <w:b/>
          <w:sz w:val="28"/>
          <w:lang w:val="hu-HU"/>
        </w:rPr>
        <w:lastRenderedPageBreak/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>8db P</w:t>
      </w:r>
      <w:r w:rsidR="00FB3155">
        <w:rPr>
          <w:lang w:val="hu-HU"/>
        </w:rPr>
        <w:t>C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4</w:t>
      </w:r>
      <w:r w:rsidR="00FB3155">
        <w:rPr>
          <w:lang w:val="hu-HU"/>
        </w:rPr>
        <w:t xml:space="preserve">db </w:t>
      </w:r>
      <w:proofErr w:type="spellStart"/>
      <w:r w:rsidR="00FB3155">
        <w:rPr>
          <w:lang w:val="hu-HU"/>
        </w:rPr>
        <w:t>Switch</w:t>
      </w:r>
      <w:proofErr w:type="spellEnd"/>
      <w:r>
        <w:rPr>
          <w:lang w:val="hu-HU"/>
        </w:rPr>
        <w:t>, 2db MLSW</w:t>
      </w:r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HSRP</w:t>
      </w:r>
    </w:p>
    <w:p w:rsidR="00150F34" w:rsidRDefault="006105B8" w:rsidP="00A4474C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10,20,30,40,99(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660B4B" w:rsidRPr="00AB477F" w:rsidRDefault="00660B4B" w:rsidP="00660B4B">
      <w:pPr>
        <w:pStyle w:val="Listaszerbekezds"/>
        <w:rPr>
          <w:lang w:val="hu-HU"/>
        </w:rPr>
      </w:pPr>
    </w:p>
    <w:p w:rsidR="00150F34" w:rsidRDefault="002C3DDA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3121774</wp:posOffset>
            </wp:positionV>
            <wp:extent cx="5727700" cy="3709670"/>
            <wp:effectExtent l="0" t="0" r="6350" b="508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19856</wp:posOffset>
            </wp:positionV>
            <wp:extent cx="4858385" cy="3134360"/>
            <wp:effectExtent l="0" t="0" r="0" b="889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>
        <w:rPr>
          <w:lang w:val="hu-HU"/>
        </w:rPr>
        <w:br w:type="page"/>
      </w:r>
    </w:p>
    <w:p w:rsidR="00150F34" w:rsidRPr="00403C9C" w:rsidRDefault="00D765D0" w:rsidP="00150F34">
      <w:pPr>
        <w:rPr>
          <w:b/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07DB3B91" wp14:editId="0088E9BE">
            <wp:extent cx="5725160" cy="2695575"/>
            <wp:effectExtent l="0" t="0" r="889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F34">
        <w:rPr>
          <w:b/>
          <w:sz w:val="28"/>
          <w:lang w:val="hu-HU"/>
        </w:rPr>
        <w:t>Stúdió</w:t>
      </w:r>
    </w:p>
    <w:p w:rsidR="00AB477F" w:rsidRPr="00AB477F" w:rsidRDefault="00A779D4" w:rsidP="00AB477F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3</w:t>
      </w:r>
      <w:r w:rsidR="00150F34" w:rsidRPr="00403C9C">
        <w:rPr>
          <w:lang w:val="hu-HU"/>
        </w:rPr>
        <w:t xml:space="preserve">db </w:t>
      </w:r>
      <w:proofErr w:type="spellStart"/>
      <w:r>
        <w:rPr>
          <w:lang w:val="hu-HU"/>
        </w:rPr>
        <w:t>TabletPC</w:t>
      </w:r>
      <w:proofErr w:type="spellEnd"/>
      <w:r>
        <w:rPr>
          <w:lang w:val="hu-HU"/>
        </w:rPr>
        <w:t xml:space="preserve">, 1 </w:t>
      </w:r>
      <w:proofErr w:type="spellStart"/>
      <w:r>
        <w:rPr>
          <w:lang w:val="hu-HU"/>
        </w:rPr>
        <w:t>SmartPhone</w:t>
      </w:r>
      <w:proofErr w:type="spellEnd"/>
      <w:r>
        <w:rPr>
          <w:lang w:val="hu-HU"/>
        </w:rPr>
        <w:t xml:space="preserve">, </w:t>
      </w:r>
      <w:r w:rsidR="00AB477F">
        <w:rPr>
          <w:lang w:val="hu-HU"/>
        </w:rPr>
        <w:t xml:space="preserve">1 </w:t>
      </w:r>
      <w:proofErr w:type="spellStart"/>
      <w:r w:rsidR="00AB477F">
        <w:rPr>
          <w:lang w:val="hu-HU"/>
        </w:rPr>
        <w:t>LaptopPC</w:t>
      </w:r>
      <w:proofErr w:type="spellEnd"/>
      <w:r w:rsidR="00AB477F">
        <w:rPr>
          <w:lang w:val="hu-HU"/>
        </w:rPr>
        <w:t xml:space="preserve">, </w:t>
      </w:r>
      <w:r w:rsidR="00150F34">
        <w:rPr>
          <w:lang w:val="hu-HU"/>
        </w:rPr>
        <w:t>DHCP címkiosztással 192.168.</w:t>
      </w:r>
      <w:r>
        <w:rPr>
          <w:lang w:val="hu-HU"/>
        </w:rPr>
        <w:t>0</w:t>
      </w:r>
      <w:r w:rsidR="00150F34">
        <w:rPr>
          <w:lang w:val="hu-HU"/>
        </w:rPr>
        <w:t>.0 /24</w:t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D765D0" w:rsidP="00150F34">
      <w:pPr>
        <w:rPr>
          <w:b/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432898D3" wp14:editId="077BBA03">
            <wp:extent cx="5613400" cy="3029585"/>
            <wp:effectExtent l="0" t="0" r="635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F34">
        <w:rPr>
          <w:b/>
          <w:sz w:val="28"/>
          <w:lang w:val="hu-HU"/>
        </w:rPr>
        <w:t>Recepció</w:t>
      </w:r>
    </w:p>
    <w:p w:rsidR="00150F3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4</w:t>
      </w:r>
      <w:r w:rsidR="00150F34" w:rsidRPr="00403C9C">
        <w:rPr>
          <w:lang w:val="hu-HU"/>
        </w:rPr>
        <w:t xml:space="preserve">db </w:t>
      </w:r>
      <w:r>
        <w:rPr>
          <w:lang w:val="hu-HU"/>
        </w:rPr>
        <w:t xml:space="preserve">PC, 1 </w:t>
      </w:r>
      <w:proofErr w:type="spellStart"/>
      <w:r>
        <w:rPr>
          <w:lang w:val="hu-HU"/>
        </w:rPr>
        <w:t>switch</w:t>
      </w:r>
      <w:proofErr w:type="spellEnd"/>
      <w:r>
        <w:rPr>
          <w:lang w:val="hu-HU"/>
        </w:rPr>
        <w:t xml:space="preserve"> (192.168.3.0/24)</w:t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Szerverfarm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 xml:space="preserve">A szerverszoba a teljes hálózat központi eleme, ahol az üzleti és </w:t>
      </w:r>
      <w:proofErr w:type="spellStart"/>
      <w:r w:rsidRPr="007C6400">
        <w:rPr>
          <w:lang w:val="hu-HU"/>
        </w:rPr>
        <w:t>infrastruktúrális</w:t>
      </w:r>
      <w:proofErr w:type="spellEnd"/>
      <w:r w:rsidRPr="007C6400">
        <w:rPr>
          <w:lang w:val="hu-HU"/>
        </w:rPr>
        <w:t xml:space="preserve"> szolgáltatások futnak.</w:t>
      </w:r>
    </w:p>
    <w:p w:rsidR="007C6400" w:rsidRPr="007C6400" w:rsidRDefault="007C6400" w:rsidP="007C6400">
      <w:pPr>
        <w:pStyle w:val="Listaszerbekezds"/>
        <w:rPr>
          <w:lang w:val="hu-HU"/>
        </w:rPr>
      </w:pPr>
      <w:r w:rsidRPr="007C6400">
        <w:rPr>
          <w:lang w:val="hu-HU"/>
        </w:rPr>
        <w:t>Itt található: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Linux alapú szerver (zárt rendszerű szolgáltatások)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Windows Server (nyílt elérésű fájlszerver)</w:t>
      </w:r>
      <w:bookmarkStart w:id="0" w:name="_GoBack"/>
      <w:bookmarkEnd w:id="0"/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ASA típusú tűzfal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adminisztrátori munkaállomás</w:t>
      </w:r>
    </w:p>
    <w:p w:rsidR="007C6400" w:rsidRPr="007C6400" w:rsidRDefault="007C6400" w:rsidP="007C6400">
      <w:pPr>
        <w:pStyle w:val="Listaszerbekezds"/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734050" cy="2771775"/>
            <wp:effectExtent l="0" t="0" r="0" b="952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400">
        <w:rPr>
          <w:lang w:val="hu-HU"/>
        </w:rPr>
        <w:t xml:space="preserve">A szerverszoba kizárólag vezetékes kapcsolatokkal működik, </w:t>
      </w:r>
      <w:proofErr w:type="spellStart"/>
      <w:r w:rsidRPr="007C6400">
        <w:rPr>
          <w:lang w:val="hu-HU"/>
        </w:rPr>
        <w:t>wireless</w:t>
      </w:r>
      <w:proofErr w:type="spellEnd"/>
      <w:r w:rsidRPr="007C6400">
        <w:rPr>
          <w:lang w:val="hu-HU"/>
        </w:rPr>
        <w:t xml:space="preserve"> hozzáférés itt nem engedélyezett biztonsági okokból.</w:t>
      </w:r>
    </w:p>
    <w:p w:rsidR="002C3DDA" w:rsidRDefault="007C6400" w:rsidP="002C3DDA">
      <w:pPr>
        <w:pStyle w:val="Listaszerbekezds"/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1312" behindDoc="0" locked="0" layoutInCell="1" allowOverlap="1" wp14:anchorId="1E8A0D55">
            <wp:simplePos x="0" y="0"/>
            <wp:positionH relativeFrom="margin">
              <wp:align>center</wp:align>
            </wp:positionH>
            <wp:positionV relativeFrom="paragraph">
              <wp:posOffset>3131779</wp:posOffset>
            </wp:positionV>
            <wp:extent cx="5732145" cy="1990064"/>
            <wp:effectExtent l="0" t="0" r="1905" b="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9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D765D0" w:rsidRDefault="00D765D0" w:rsidP="00150F34">
      <w:pPr>
        <w:rPr>
          <w:b/>
          <w:sz w:val="28"/>
          <w:lang w:val="hu-HU"/>
        </w:rPr>
      </w:pPr>
      <w:r>
        <w:rPr>
          <w:b/>
          <w:noProof/>
          <w:sz w:val="28"/>
          <w:lang w:val="hu-HU"/>
        </w:rPr>
        <w:lastRenderedPageBreak/>
        <w:drawing>
          <wp:inline distT="0" distB="0" distL="0" distR="0" wp14:anchorId="0F53EB19" wp14:editId="216ED2D5">
            <wp:extent cx="4651375" cy="20593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Vendég</w:t>
      </w:r>
    </w:p>
    <w:p w:rsidR="00F76CCD" w:rsidRP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Egy </w:t>
      </w:r>
      <w:proofErr w:type="spellStart"/>
      <w:r>
        <w:rPr>
          <w:lang w:val="hu-HU"/>
        </w:rPr>
        <w:t>cloud</w:t>
      </w:r>
      <w:proofErr w:type="spellEnd"/>
      <w:r>
        <w:rPr>
          <w:lang w:val="hu-HU"/>
        </w:rPr>
        <w:t xml:space="preserve"> ami közvetít a Tv-nek, képek megtekintésére használatos(</w:t>
      </w:r>
      <w:proofErr w:type="spellStart"/>
      <w:r>
        <w:rPr>
          <w:lang w:val="hu-HU"/>
        </w:rPr>
        <w:t>Coax</w:t>
      </w:r>
      <w:proofErr w:type="spellEnd"/>
      <w:r>
        <w:rPr>
          <w:lang w:val="hu-HU"/>
        </w:rPr>
        <w:t xml:space="preserve"> kötés)</w:t>
      </w:r>
    </w:p>
    <w:p w:rsidR="00A4474C" w:rsidRDefault="00A4474C">
      <w:r>
        <w:br w:type="page"/>
      </w:r>
    </w:p>
    <w:sdt>
      <w:sdtPr>
        <w:alias w:val="Cím:"/>
        <w:tag w:val="Cím:"/>
        <w:id w:val="-1958475869"/>
        <w:placeholder>
          <w:docPart w:val="1B81E0BB044D4B21B4CA675E771451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4474C" w:rsidRDefault="00582E6A" w:rsidP="00A4474C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A </w:t>
      </w:r>
      <w:proofErr w:type="spellStart"/>
      <w:r>
        <w:t>NotifyPhotography</w:t>
      </w:r>
      <w:proofErr w:type="spellEnd"/>
      <w:r w:rsidR="005C40BB">
        <w:t xml:space="preserve"> Budaörsi</w:t>
      </w:r>
      <w:r>
        <w:t xml:space="preserve"> Irodaháza tartalmaz 4 helyiséget, ezek a szerverszoba, recepció, iroda, stúdió.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Szerverszoba: Linux szerver(zárt), Windows szerver (nyílt, fájlszerver), Tűzfal, </w:t>
      </w:r>
      <w:proofErr w:type="spellStart"/>
      <w:r>
        <w:t>Admin</w:t>
      </w:r>
      <w:proofErr w:type="spellEnd"/>
      <w:r>
        <w:t xml:space="preserve"> gép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Irodahelyiség: 8 gép, 5 </w:t>
      </w:r>
      <w:proofErr w:type="spellStart"/>
      <w:r>
        <w:t>switch</w:t>
      </w:r>
      <w:proofErr w:type="spellEnd"/>
      <w:r>
        <w:t xml:space="preserve">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Recepció: 12 gép, 3 </w:t>
      </w:r>
      <w:proofErr w:type="spellStart"/>
      <w:r>
        <w:t>switch</w:t>
      </w:r>
      <w:proofErr w:type="spellEnd"/>
      <w:r>
        <w:t xml:space="preserve"> </w:t>
      </w:r>
    </w:p>
    <w:p w:rsidR="00A4474C" w:rsidRPr="00765BE0" w:rsidRDefault="00A4474C" w:rsidP="00A4474C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>
        <w:t>Wireless</w:t>
      </w:r>
      <w:proofErr w:type="spellEnd"/>
      <w:r>
        <w:t xml:space="preserve"> kapcsolat DHCP címkonfiguráció, 3 tablet, 1 telefon, 1 laptop</w:t>
      </w:r>
    </w:p>
    <w:p w:rsidR="00A4474C" w:rsidRDefault="00A4474C" w:rsidP="00A4474C">
      <w:pPr>
        <w:pStyle w:val="Cmsor1"/>
        <w:numPr>
          <w:ilvl w:val="0"/>
          <w:numId w:val="8"/>
        </w:numPr>
      </w:pPr>
      <w:r>
        <w:t>Hálózati(Fizikai) eszközök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 xml:space="preserve">4db 4331 Router +1 </w:t>
      </w:r>
      <w:proofErr w:type="spellStart"/>
      <w:r>
        <w:t>Wireless</w:t>
      </w:r>
      <w:proofErr w:type="spellEnd"/>
      <w:r>
        <w:t xml:space="preserve"> Router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21db PC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A4474C" w:rsidRDefault="00A4474C" w:rsidP="00A4474C">
      <w:pPr>
        <w:pStyle w:val="Cmsor1"/>
        <w:numPr>
          <w:ilvl w:val="0"/>
          <w:numId w:val="9"/>
        </w:numPr>
      </w:pPr>
      <w:r>
        <w:t>1db Laptop, 1db Telefon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2db Szerver(Windows, Linux)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>1db Tv</w:t>
      </w:r>
    </w:p>
    <w:p w:rsidR="00A4474C" w:rsidRPr="00003256" w:rsidRDefault="00A4474C" w:rsidP="00AB477F">
      <w:pPr>
        <w:pStyle w:val="Cmsor2"/>
        <w:spacing w:after="0"/>
      </w:pPr>
    </w:p>
    <w:p w:rsidR="00A4474C" w:rsidRPr="00442EDA" w:rsidRDefault="00A4474C" w:rsidP="00AB477F">
      <w:pPr>
        <w:pStyle w:val="Cmsor1"/>
        <w:numPr>
          <w:ilvl w:val="0"/>
          <w:numId w:val="8"/>
        </w:numPr>
        <w:spacing w:after="600"/>
      </w:pPr>
      <w:r>
        <w:t>Alkalmazott technológiák</w:t>
      </w:r>
    </w:p>
    <w:p w:rsidR="00A4474C" w:rsidRDefault="00A4474C" w:rsidP="00AB477F">
      <w:pPr>
        <w:pStyle w:val="Cmsor1"/>
        <w:numPr>
          <w:ilvl w:val="0"/>
          <w:numId w:val="10"/>
        </w:numPr>
        <w:spacing w:before="480" w:after="240"/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 kell még</w:t>
      </w:r>
    </w:p>
    <w:p w:rsidR="00A4474C" w:rsidRPr="00D06F5D" w:rsidRDefault="00A4474C" w:rsidP="00A4474C">
      <w:pPr>
        <w:pStyle w:val="Cmsor1"/>
        <w:numPr>
          <w:ilvl w:val="0"/>
          <w:numId w:val="10"/>
        </w:numPr>
      </w:pPr>
      <w:r>
        <w:t>OSPF(AREA 0)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VLAN(10,20,30)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VTY(LOGIN)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VIRTUAL MACHINE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>
        <w:t xml:space="preserve"> kel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Rapid PVST+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>
        <w:t xml:space="preserve">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HSRP(IPV4, V6)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SSH az eszközök eléréséhez (kell)</w:t>
      </w:r>
    </w:p>
    <w:p w:rsidR="00150F34" w:rsidRDefault="00A4474C" w:rsidP="00A4474C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>
        <w:t xml:space="preserve"> kell</w:t>
      </w:r>
    </w:p>
    <w:p w:rsidR="00150F34" w:rsidRDefault="00150F34">
      <w:pPr>
        <w:rPr>
          <w:b/>
          <w:bCs/>
        </w:rPr>
      </w:pPr>
      <w:r>
        <w:br w:type="page"/>
      </w:r>
    </w:p>
    <w:p w:rsidR="00150F34" w:rsidRPr="007A2BBD" w:rsidRDefault="00150F34" w:rsidP="00150F34">
      <w:pPr>
        <w:pStyle w:val="Cmsor2"/>
      </w:pPr>
    </w:p>
    <w:p w:rsidR="00150F34" w:rsidRPr="00403C9C" w:rsidRDefault="00D765D0" w:rsidP="00150F34">
      <w:pPr>
        <w:rPr>
          <w:b/>
          <w:lang w:val="hu-HU"/>
        </w:rPr>
      </w:pPr>
      <w:r>
        <w:rPr>
          <w:noProof/>
          <w:lang w:val="hu-HU"/>
        </w:rPr>
        <w:drawing>
          <wp:inline distT="0" distB="0" distL="0" distR="0" wp14:anchorId="31225DD9" wp14:editId="0E771F22">
            <wp:extent cx="5725160" cy="4714875"/>
            <wp:effectExtent l="0" t="0" r="889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F34" w:rsidRPr="00403C9C">
        <w:rPr>
          <w:b/>
          <w:sz w:val="28"/>
          <w:lang w:val="hu-HU"/>
        </w:rPr>
        <w:t>Iroda</w:t>
      </w:r>
    </w:p>
    <w:p w:rsidR="00150F34" w:rsidRDefault="00A779D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192.168.10.0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2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PC</w:t>
      </w:r>
    </w:p>
    <w:p w:rsidR="00A779D4" w:rsidRDefault="00A779D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192.168.50.0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4 PC</w:t>
      </w:r>
    </w:p>
    <w:p w:rsid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192.168.60.0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4 PC</w:t>
      </w:r>
    </w:p>
    <w:p w:rsid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192.168.70.0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4 PC</w:t>
      </w:r>
    </w:p>
    <w:p w:rsid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192.168.80.0 </w:t>
      </w:r>
      <w:r w:rsidRPr="00A779D4">
        <w:rPr>
          <w:lang w:val="hu-HU"/>
        </w:rPr>
        <w:sym w:font="Wingdings" w:char="F0E0"/>
      </w:r>
      <w:r>
        <w:rPr>
          <w:lang w:val="hu-HU"/>
        </w:rPr>
        <w:t xml:space="preserve"> 4 PC</w:t>
      </w:r>
    </w:p>
    <w:p w:rsidR="00A779D4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Egy gyökérponti switch,4 </w:t>
      </w:r>
      <w:proofErr w:type="spellStart"/>
      <w:r>
        <w:rPr>
          <w:lang w:val="hu-HU"/>
        </w:rPr>
        <w:t>subinterface</w:t>
      </w:r>
      <w:proofErr w:type="spellEnd"/>
      <w:r>
        <w:rPr>
          <w:lang w:val="hu-HU"/>
        </w:rPr>
        <w:t xml:space="preserve"> </w:t>
      </w:r>
    </w:p>
    <w:p w:rsidR="00AB477F" w:rsidRDefault="00AB477F" w:rsidP="00AB477F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50,60,70,80,99(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AB477F" w:rsidRPr="00A779D4" w:rsidRDefault="00AB477F" w:rsidP="00A779D4">
      <w:pPr>
        <w:pStyle w:val="Listaszerbekezds"/>
        <w:numPr>
          <w:ilvl w:val="0"/>
          <w:numId w:val="16"/>
        </w:numPr>
        <w:rPr>
          <w:lang w:val="hu-HU"/>
        </w:rPr>
      </w:pPr>
    </w:p>
    <w:p w:rsidR="00150F34" w:rsidRPr="00D765D0" w:rsidRDefault="00150F34" w:rsidP="00150F34">
      <w:pPr>
        <w:rPr>
          <w:lang w:val="hu-HU"/>
        </w:rPr>
      </w:pPr>
      <w:r>
        <w:rPr>
          <w:lang w:val="hu-HU"/>
        </w:rPr>
        <w:br w:type="page"/>
      </w:r>
      <w:r w:rsidR="00D765D0">
        <w:rPr>
          <w:noProof/>
          <w:lang w:val="hu-HU"/>
        </w:rPr>
        <w:lastRenderedPageBreak/>
        <w:drawing>
          <wp:inline distT="0" distB="0" distL="0" distR="0">
            <wp:extent cx="5727065" cy="2815590"/>
            <wp:effectExtent l="0" t="0" r="6985" b="381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65D0">
        <w:rPr>
          <w:b/>
          <w:sz w:val="28"/>
          <w:lang w:val="hu-HU"/>
        </w:rPr>
        <w:t>Recepció</w:t>
      </w:r>
    </w:p>
    <w:p w:rsidR="00D765D0" w:rsidRDefault="00D765D0" w:rsidP="00D765D0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10</w:t>
      </w:r>
      <w:r w:rsidR="00150F34" w:rsidRPr="00403C9C">
        <w:rPr>
          <w:lang w:val="hu-HU"/>
        </w:rPr>
        <w:t xml:space="preserve">db PC </w:t>
      </w:r>
      <w:r w:rsidR="00150F34">
        <w:rPr>
          <w:lang w:val="hu-HU"/>
        </w:rPr>
        <w:t>DHCP címkiosztással 192.168.2</w:t>
      </w:r>
      <w:r>
        <w:rPr>
          <w:lang w:val="hu-HU"/>
        </w:rPr>
        <w:t>0</w:t>
      </w:r>
      <w:r w:rsidR="00150F34">
        <w:rPr>
          <w:lang w:val="hu-HU"/>
        </w:rPr>
        <w:t>.0 /24</w:t>
      </w:r>
    </w:p>
    <w:p w:rsidR="00D765D0" w:rsidRDefault="00D765D0" w:rsidP="00D765D0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Wireless</w:t>
      </w:r>
      <w:proofErr w:type="spellEnd"/>
      <w:r>
        <w:rPr>
          <w:lang w:val="hu-HU"/>
        </w:rPr>
        <w:t xml:space="preserve"> Router, 6db </w:t>
      </w:r>
      <w:proofErr w:type="spellStart"/>
      <w:r>
        <w:rPr>
          <w:lang w:val="hu-HU"/>
        </w:rPr>
        <w:t>Smartphone</w:t>
      </w:r>
      <w:proofErr w:type="spellEnd"/>
      <w:r>
        <w:rPr>
          <w:lang w:val="hu-HU"/>
        </w:rPr>
        <w:t xml:space="preserve">, 3db </w:t>
      </w:r>
      <w:proofErr w:type="spellStart"/>
      <w:r>
        <w:rPr>
          <w:lang w:val="hu-HU"/>
        </w:rPr>
        <w:t>TabletPC</w:t>
      </w:r>
      <w:proofErr w:type="spellEnd"/>
      <w:r>
        <w:rPr>
          <w:lang w:val="hu-HU"/>
        </w:rPr>
        <w:t>, 4 laptop</w:t>
      </w:r>
    </w:p>
    <w:p w:rsidR="00D765D0" w:rsidRPr="00D765D0" w:rsidRDefault="00D765D0" w:rsidP="00D765D0">
      <w:pPr>
        <w:pStyle w:val="Listaszerbekezds"/>
        <w:numPr>
          <w:ilvl w:val="0"/>
          <w:numId w:val="16"/>
        </w:numPr>
        <w:rPr>
          <w:lang w:val="hu-HU"/>
        </w:rPr>
      </w:pPr>
    </w:p>
    <w:sectPr w:rsidR="00D765D0" w:rsidRPr="00D765D0" w:rsidSect="00582E6A">
      <w:headerReference w:type="default" r:id="rId21"/>
      <w:footerReference w:type="default" r:id="rId22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122D" w:rsidRDefault="0048122D">
      <w:pPr>
        <w:spacing w:after="0" w:line="240" w:lineRule="auto"/>
      </w:pPr>
      <w:r>
        <w:separator/>
      </w:r>
    </w:p>
  </w:endnote>
  <w:endnote w:type="continuationSeparator" w:id="0">
    <w:p w:rsidR="0048122D" w:rsidRDefault="00481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F34" w:rsidRPr="0025690E" w:rsidRDefault="0048122D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150F34">
          <w:t>NotifyPhotography</w:t>
        </w:r>
        <w:proofErr w:type="spellEnd"/>
        <w:r w:rsidR="00150F34">
          <w:t xml:space="preserve"> Kft. irodaház</w:t>
        </w:r>
        <w:r w:rsidR="00150F34">
          <w:br/>
          <w:t xml:space="preserve">(Készítette: </w:t>
        </w:r>
        <w:proofErr w:type="spellStart"/>
        <w:r w:rsidR="00150F34">
          <w:t>Ujszászi</w:t>
        </w:r>
        <w:proofErr w:type="spellEnd"/>
        <w:r w:rsidR="00150F34">
          <w:t xml:space="preserve"> Vivien, Pintér Botond )</w:t>
        </w:r>
        <w:r w:rsidR="00150F34">
          <w:br/>
          <w:t>Budaörs</w:t>
        </w:r>
      </w:sdtContent>
    </w:sdt>
    <w:r w:rsidR="00150F34" w:rsidRPr="0025690E">
      <w:rPr>
        <w:lang w:bidi="hu"/>
      </w:rPr>
      <w:ptab w:relativeTo="margin" w:alignment="right" w:leader="none"/>
    </w:r>
    <w:r w:rsidR="00150F34" w:rsidRPr="0025690E">
      <w:rPr>
        <w:lang w:bidi="hu"/>
      </w:rPr>
      <w:fldChar w:fldCharType="begin"/>
    </w:r>
    <w:r w:rsidR="00150F34" w:rsidRPr="0025690E">
      <w:rPr>
        <w:lang w:bidi="hu"/>
      </w:rPr>
      <w:instrText xml:space="preserve"> PAGE  \* Arabic  \* MERGEFORMAT </w:instrText>
    </w:r>
    <w:r w:rsidR="00150F34" w:rsidRPr="0025690E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 w:rsidRPr="0025690E">
      <w:rPr>
        <w:lang w:bidi="hu"/>
      </w:rPr>
      <w:fldChar w:fldCharType="end"/>
    </w:r>
    <w:r w:rsidR="00150F34" w:rsidRPr="0025690E">
      <w:rPr>
        <w:lang w:bidi="hu"/>
      </w:rPr>
      <w:t>/</w:t>
    </w:r>
    <w:r w:rsidR="00150F34">
      <w:rPr>
        <w:lang w:bidi="hu"/>
      </w:rPr>
      <w:fldChar w:fldCharType="begin"/>
    </w:r>
    <w:r w:rsidR="00150F34">
      <w:rPr>
        <w:lang w:bidi="hu"/>
      </w:rPr>
      <w:instrText xml:space="preserve"> NUMPAGES  \* Arabic  \* MERGEFORMAT </w:instrText>
    </w:r>
    <w:r w:rsidR="00150F34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>
      <w:rPr>
        <w:noProof/>
        <w:lang w:bidi="hu"/>
      </w:rPr>
      <w:fldChar w:fldCharType="end"/>
    </w:r>
    <w:r w:rsidR="00150F34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122D" w:rsidRDefault="0048122D">
      <w:pPr>
        <w:spacing w:after="0" w:line="240" w:lineRule="auto"/>
      </w:pPr>
      <w:r>
        <w:separator/>
      </w:r>
    </w:p>
  </w:footnote>
  <w:footnote w:type="continuationSeparator" w:id="0">
    <w:p w:rsidR="0048122D" w:rsidRDefault="00481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12A" w:rsidRDefault="00CE712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30A32BC"/>
    <w:multiLevelType w:val="hybridMultilevel"/>
    <w:tmpl w:val="CD7CA84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97842F4"/>
    <w:multiLevelType w:val="hybridMultilevel"/>
    <w:tmpl w:val="A1B633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C6953"/>
    <w:multiLevelType w:val="hybridMultilevel"/>
    <w:tmpl w:val="D540B2AA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5"/>
    <w:lvlOverride w:ilvl="0">
      <w:startOverride w:val="1"/>
    </w:lvlOverride>
  </w:num>
  <w:num w:numId="4">
    <w:abstractNumId w:val="11"/>
  </w:num>
  <w:num w:numId="5">
    <w:abstractNumId w:val="5"/>
    <w:lvlOverride w:ilvl="0">
      <w:startOverride w:val="1"/>
    </w:lvlOverride>
  </w:num>
  <w:num w:numId="6">
    <w:abstractNumId w:val="13"/>
  </w:num>
  <w:num w:numId="7">
    <w:abstractNumId w:val="8"/>
  </w:num>
  <w:num w:numId="8">
    <w:abstractNumId w:val="12"/>
  </w:num>
  <w:num w:numId="9">
    <w:abstractNumId w:val="6"/>
  </w:num>
  <w:num w:numId="10">
    <w:abstractNumId w:val="9"/>
  </w:num>
  <w:num w:numId="11">
    <w:abstractNumId w:val="4"/>
  </w:num>
  <w:num w:numId="12">
    <w:abstractNumId w:val="2"/>
  </w:num>
  <w:num w:numId="13">
    <w:abstractNumId w:val="7"/>
  </w:num>
  <w:num w:numId="14">
    <w:abstractNumId w:val="14"/>
  </w:num>
  <w:num w:numId="15">
    <w:abstractNumId w:val="1"/>
  </w:num>
  <w:num w:numId="16">
    <w:abstractNumId w:val="10"/>
  </w:num>
  <w:num w:numId="17">
    <w:abstractNumId w:val="3"/>
  </w:num>
  <w:num w:numId="18">
    <w:abstractNumId w:val="5"/>
  </w:num>
  <w:num w:numId="19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C5419"/>
    <w:rsid w:val="00137811"/>
    <w:rsid w:val="00150F34"/>
    <w:rsid w:val="001E4ADD"/>
    <w:rsid w:val="0025690E"/>
    <w:rsid w:val="002C3DDA"/>
    <w:rsid w:val="00315845"/>
    <w:rsid w:val="00321E35"/>
    <w:rsid w:val="003671F7"/>
    <w:rsid w:val="00370FA8"/>
    <w:rsid w:val="003E4B77"/>
    <w:rsid w:val="00402C54"/>
    <w:rsid w:val="00403C9C"/>
    <w:rsid w:val="00442EDA"/>
    <w:rsid w:val="0047016E"/>
    <w:rsid w:val="0048122D"/>
    <w:rsid w:val="00582E6A"/>
    <w:rsid w:val="005C40BB"/>
    <w:rsid w:val="006105B8"/>
    <w:rsid w:val="00616F47"/>
    <w:rsid w:val="00660B4B"/>
    <w:rsid w:val="00676AC7"/>
    <w:rsid w:val="006A0139"/>
    <w:rsid w:val="006F381C"/>
    <w:rsid w:val="006F647C"/>
    <w:rsid w:val="00722534"/>
    <w:rsid w:val="00765BE0"/>
    <w:rsid w:val="007669C9"/>
    <w:rsid w:val="007A2BBD"/>
    <w:rsid w:val="007C6400"/>
    <w:rsid w:val="00801622"/>
    <w:rsid w:val="0086238C"/>
    <w:rsid w:val="008B328D"/>
    <w:rsid w:val="008B4470"/>
    <w:rsid w:val="008B50A0"/>
    <w:rsid w:val="008E752A"/>
    <w:rsid w:val="009868E1"/>
    <w:rsid w:val="009A0CC3"/>
    <w:rsid w:val="009A2ED4"/>
    <w:rsid w:val="00A250D0"/>
    <w:rsid w:val="00A4474C"/>
    <w:rsid w:val="00A769E6"/>
    <w:rsid w:val="00A779D4"/>
    <w:rsid w:val="00A85106"/>
    <w:rsid w:val="00AB477F"/>
    <w:rsid w:val="00B27C7C"/>
    <w:rsid w:val="00BC5E35"/>
    <w:rsid w:val="00C45DBF"/>
    <w:rsid w:val="00C55AE2"/>
    <w:rsid w:val="00C60ACE"/>
    <w:rsid w:val="00C83043"/>
    <w:rsid w:val="00CE712A"/>
    <w:rsid w:val="00D06F5D"/>
    <w:rsid w:val="00D1003D"/>
    <w:rsid w:val="00D765D0"/>
    <w:rsid w:val="00DA1C37"/>
    <w:rsid w:val="00E01AD9"/>
    <w:rsid w:val="00EF27D1"/>
    <w:rsid w:val="00F51661"/>
    <w:rsid w:val="00F76CCD"/>
    <w:rsid w:val="00FB3155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4113D67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semiHidden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582E6A"/>
    <w:pPr>
      <w:spacing w:after="0" w:line="240" w:lineRule="auto"/>
    </w:pPr>
    <w:rPr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582E6A"/>
    <w:rPr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0E7EC965504A99AEB1A85AB5C197D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D67E0B-7E84-4081-B3A0-9A2E285EAE5F}"/>
      </w:docPartPr>
      <w:docPartBody>
        <w:p w:rsidR="00F617AE" w:rsidRDefault="00F617AE">
          <w:pPr>
            <w:pStyle w:val="7A0E7EC965504A99AEB1A85AB5C197D9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1B81E0BB044D4B21B4CA675E771451B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62F784-1D6B-45BD-B143-160BB1110BA6}"/>
      </w:docPartPr>
      <w:docPartBody>
        <w:p w:rsidR="002E7D01" w:rsidRDefault="006C121C" w:rsidP="006C121C">
          <w:pPr>
            <w:pStyle w:val="1B81E0BB044D4B21B4CA675E771451B8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2E7D01"/>
    <w:rsid w:val="004C699C"/>
    <w:rsid w:val="00612BBC"/>
    <w:rsid w:val="006C121C"/>
    <w:rsid w:val="00705F8C"/>
    <w:rsid w:val="008F29CC"/>
    <w:rsid w:val="0093401C"/>
    <w:rsid w:val="00A918DD"/>
    <w:rsid w:val="00D11958"/>
    <w:rsid w:val="00D63D93"/>
    <w:rsid w:val="00F6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  <w:style w:type="paragraph" w:customStyle="1" w:styleId="917BC5609B334D4CAB8DD61115FC7415">
    <w:name w:val="917BC5609B334D4CAB8DD61115FC7415"/>
    <w:rsid w:val="002E7D01"/>
  </w:style>
  <w:style w:type="paragraph" w:customStyle="1" w:styleId="9F2F019F1777454DA803056C694624D5">
    <w:name w:val="9F2F019F1777454DA803056C694624D5"/>
    <w:rsid w:val="002E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417084-AE9D-4A46-8C8C-11DA2AFB4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11</Pages>
  <Words>444</Words>
  <Characters>3068</Characters>
  <Application>Microsoft Office Word</Application>
  <DocSecurity>0</DocSecurity>
  <Lines>25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
Budaörs</vt:lpstr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Budaörs</dc:title>
  <dc:creator>Pintér Botond Sándor</dc:creator>
  <cp:lastModifiedBy>Pintér Botond Sándor</cp:lastModifiedBy>
  <cp:revision>17</cp:revision>
  <dcterms:created xsi:type="dcterms:W3CDTF">2025-09-04T08:05:00Z</dcterms:created>
  <dcterms:modified xsi:type="dcterms:W3CDTF">2026-01-07T12:47:00Z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